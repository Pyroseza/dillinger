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83F" w:rsidRPr="00CA72CF" w:rsidRDefault="0031183F">
      <w:pPr>
        <w:rPr>
          <w:rFonts w:ascii="Arial" w:hAnsi="Arial" w:cs="Arial"/>
          <w:sz w:val="24"/>
          <w:szCs w:val="24"/>
        </w:rPr>
      </w:pPr>
      <w:r w:rsidRPr="00CA72CF">
        <w:rPr>
          <w:rFonts w:ascii="Arial" w:hAnsi="Arial" w:cs="Arial"/>
          <w:b/>
          <w:sz w:val="24"/>
          <w:szCs w:val="24"/>
        </w:rPr>
        <w:t>This form must be completed by the School</w:t>
      </w:r>
      <w:r w:rsidR="0060601A">
        <w:rPr>
          <w:rFonts w:ascii="Arial" w:hAnsi="Arial" w:cs="Arial"/>
          <w:b/>
          <w:sz w:val="24"/>
          <w:szCs w:val="24"/>
        </w:rPr>
        <w:t xml:space="preserve"> PGR Admin team</w:t>
      </w:r>
      <w:r w:rsidRPr="00CA72CF">
        <w:rPr>
          <w:rFonts w:ascii="Arial" w:hAnsi="Arial" w:cs="Arial"/>
          <w:b/>
          <w:sz w:val="24"/>
          <w:szCs w:val="24"/>
        </w:rPr>
        <w:t xml:space="preserve"> and submitted to Registry with the candidate’s </w:t>
      </w:r>
      <w:r w:rsidR="0060601A">
        <w:rPr>
          <w:rFonts w:ascii="Arial" w:hAnsi="Arial" w:cs="Arial"/>
          <w:b/>
          <w:sz w:val="24"/>
          <w:szCs w:val="24"/>
        </w:rPr>
        <w:t xml:space="preserve">thesis </w:t>
      </w:r>
      <w:r w:rsidRPr="00CA72CF">
        <w:rPr>
          <w:rFonts w:ascii="Arial" w:hAnsi="Arial" w:cs="Arial"/>
          <w:b/>
          <w:sz w:val="24"/>
          <w:szCs w:val="24"/>
        </w:rPr>
        <w:t xml:space="preserve">submission and </w:t>
      </w:r>
      <w:r w:rsidR="000902E5" w:rsidRPr="00CA72CF">
        <w:rPr>
          <w:rFonts w:ascii="Arial" w:hAnsi="Arial" w:cs="Arial"/>
          <w:b/>
          <w:sz w:val="24"/>
          <w:szCs w:val="24"/>
        </w:rPr>
        <w:t xml:space="preserve">any </w:t>
      </w:r>
      <w:r w:rsidR="00904415">
        <w:rPr>
          <w:rFonts w:ascii="Arial" w:hAnsi="Arial" w:cs="Arial"/>
          <w:b/>
          <w:sz w:val="24"/>
          <w:szCs w:val="24"/>
        </w:rPr>
        <w:t>accompanying</w:t>
      </w:r>
      <w:r w:rsidRPr="00CA72CF">
        <w:rPr>
          <w:rFonts w:ascii="Arial" w:hAnsi="Arial" w:cs="Arial"/>
          <w:b/>
          <w:sz w:val="24"/>
          <w:szCs w:val="24"/>
        </w:rPr>
        <w:t xml:space="preserve"> documentation</w:t>
      </w:r>
      <w:r w:rsidR="00970391">
        <w:rPr>
          <w:rFonts w:ascii="Arial" w:hAnsi="Arial" w:cs="Arial"/>
          <w:b/>
          <w:sz w:val="24"/>
          <w:szCs w:val="24"/>
        </w:rPr>
        <w:t xml:space="preserve"> and/or</w:t>
      </w:r>
      <w:r w:rsidR="00093199">
        <w:rPr>
          <w:rFonts w:ascii="Arial" w:hAnsi="Arial" w:cs="Arial"/>
          <w:b/>
          <w:sz w:val="24"/>
          <w:szCs w:val="24"/>
        </w:rPr>
        <w:t xml:space="preserve"> </w:t>
      </w:r>
      <w:r w:rsidR="00B22BEE" w:rsidRPr="00CA72CF">
        <w:rPr>
          <w:rFonts w:ascii="Arial" w:hAnsi="Arial" w:cs="Arial"/>
          <w:b/>
          <w:sz w:val="24"/>
          <w:szCs w:val="24"/>
        </w:rPr>
        <w:t>material</w:t>
      </w:r>
      <w:r w:rsidRPr="00CA72CF">
        <w:rPr>
          <w:rFonts w:ascii="Arial" w:hAnsi="Arial" w:cs="Arial"/>
          <w:b/>
          <w:sz w:val="24"/>
          <w:szCs w:val="24"/>
        </w:rPr>
        <w:t xml:space="preserve">.  </w:t>
      </w: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39"/>
        <w:gridCol w:w="5994"/>
      </w:tblGrid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Student Name: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ALAMINA, IYALLA JOHN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Student Number: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U1273400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School: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COMPUTING AND ENGINEERING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31183F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Date of Thesis S</w:t>
            </w:r>
            <w:r w:rsidR="00CA7D18" w:rsidRPr="00CA72CF">
              <w:rPr>
                <w:rFonts w:ascii="Arial" w:hAnsi="Arial" w:cs="Arial"/>
                <w:sz w:val="24"/>
                <w:szCs w:val="24"/>
              </w:rPr>
              <w:t>ubmission: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31 OCTOBER, 2019</w:t>
            </w:r>
          </w:p>
        </w:tc>
      </w:tr>
      <w:tr w:rsidR="0031183F" w:rsidRPr="00CA72CF" w:rsidTr="00CA72CF">
        <w:trPr>
          <w:trHeight w:val="284"/>
        </w:trPr>
        <w:tc>
          <w:tcPr>
            <w:tcW w:w="3168" w:type="dxa"/>
            <w:vAlign w:val="center"/>
          </w:tcPr>
          <w:p w:rsidR="0031183F" w:rsidRPr="00CA72CF" w:rsidRDefault="0031183F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Course End Date (SCJ):</w:t>
            </w:r>
          </w:p>
        </w:tc>
        <w:tc>
          <w:tcPr>
            <w:tcW w:w="6074" w:type="dxa"/>
            <w:vAlign w:val="center"/>
          </w:tcPr>
          <w:p w:rsidR="0031183F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31 DECEMBER, 2019</w:t>
            </w:r>
          </w:p>
        </w:tc>
      </w:tr>
    </w:tbl>
    <w:p w:rsidR="00CA7D18" w:rsidRPr="00CA72CF" w:rsidRDefault="00CA7D18" w:rsidP="007374A9">
      <w:pPr>
        <w:tabs>
          <w:tab w:val="left" w:pos="7230"/>
        </w:tabs>
        <w:spacing w:after="0"/>
        <w:rPr>
          <w:rFonts w:ascii="Arial" w:hAnsi="Arial" w:cs="Arial"/>
          <w:sz w:val="24"/>
          <w:szCs w:val="24"/>
        </w:rPr>
      </w:pPr>
    </w:p>
    <w:p w:rsidR="007374A9" w:rsidRPr="00CA72CF" w:rsidRDefault="007374A9" w:rsidP="007374A9">
      <w:pPr>
        <w:spacing w:after="0"/>
        <w:rPr>
          <w:rFonts w:ascii="Arial" w:hAnsi="Arial" w:cs="Arial"/>
          <w:sz w:val="24"/>
          <w:szCs w:val="24"/>
        </w:rPr>
      </w:pPr>
      <w:r w:rsidRPr="00CA72CF">
        <w:rPr>
          <w:rFonts w:ascii="Arial" w:hAnsi="Arial" w:cs="Arial"/>
          <w:sz w:val="24"/>
          <w:szCs w:val="24"/>
        </w:rPr>
        <w:t>Please confirm that th</w:t>
      </w:r>
      <w:r w:rsidR="00605923" w:rsidRPr="00CA72CF">
        <w:rPr>
          <w:rFonts w:ascii="Arial" w:hAnsi="Arial" w:cs="Arial"/>
          <w:sz w:val="24"/>
          <w:szCs w:val="24"/>
        </w:rPr>
        <w:t>e following have been completed and, where applicable, are attached</w:t>
      </w:r>
      <w:r w:rsidRPr="00CA72CF">
        <w:rPr>
          <w:rFonts w:ascii="Arial" w:hAnsi="Arial" w:cs="Arial"/>
          <w:sz w:val="24"/>
          <w:szCs w:val="24"/>
        </w:rPr>
        <w:t>:</w:t>
      </w:r>
    </w:p>
    <w:p w:rsidR="007374A9" w:rsidRPr="00CA72CF" w:rsidRDefault="007374A9" w:rsidP="007374A9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8074"/>
        <w:gridCol w:w="509"/>
      </w:tblGrid>
      <w:tr w:rsidR="006E2FA2" w:rsidRPr="00CA72CF" w:rsidTr="0060601A">
        <w:trPr>
          <w:trHeight w:val="20"/>
        </w:trPr>
        <w:tc>
          <w:tcPr>
            <w:tcW w:w="0" w:type="auto"/>
          </w:tcPr>
          <w:p w:rsidR="006E2FA2" w:rsidRPr="00CA72CF" w:rsidRDefault="006E2FA2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0" w:type="auto"/>
          </w:tcPr>
          <w:p w:rsidR="007E7BFF" w:rsidRPr="00CA72CF" w:rsidRDefault="006E2FA2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 xml:space="preserve">Examination </w:t>
            </w:r>
            <w:r w:rsidR="0060601A">
              <w:rPr>
                <w:rFonts w:ascii="Arial" w:hAnsi="Arial" w:cs="Arial"/>
                <w:sz w:val="24"/>
                <w:szCs w:val="24"/>
              </w:rPr>
              <w:t>a</w:t>
            </w:r>
            <w:r w:rsidRPr="00CA72CF">
              <w:rPr>
                <w:rFonts w:ascii="Arial" w:hAnsi="Arial" w:cs="Arial"/>
                <w:sz w:val="24"/>
                <w:szCs w:val="24"/>
              </w:rPr>
              <w:t>rrangements have been approved by Registry</w:t>
            </w:r>
          </w:p>
        </w:tc>
        <w:bookmarkStart w:id="0" w:name="Check11"/>
        <w:tc>
          <w:tcPr>
            <w:tcW w:w="0" w:type="auto"/>
            <w:vAlign w:val="center"/>
          </w:tcPr>
          <w:p w:rsidR="006E2FA2" w:rsidRPr="00CA72CF" w:rsidRDefault="006E2FA2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  <w:bookmarkEnd w:id="0"/>
          </w:p>
        </w:tc>
      </w:tr>
      <w:tr w:rsidR="006E2FA2" w:rsidRPr="00CA72CF" w:rsidTr="0060601A">
        <w:trPr>
          <w:trHeight w:val="20"/>
        </w:trPr>
        <w:tc>
          <w:tcPr>
            <w:tcW w:w="0" w:type="auto"/>
          </w:tcPr>
          <w:p w:rsidR="006E2FA2" w:rsidRPr="00CA72CF" w:rsidRDefault="006E2FA2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0" w:type="auto"/>
          </w:tcPr>
          <w:p w:rsidR="007E7BFF" w:rsidRPr="00CA72CF" w:rsidRDefault="006E2FA2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Candidate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has submitted </w:t>
            </w:r>
            <w:r w:rsidR="00CD4320">
              <w:rPr>
                <w:rFonts w:ascii="Arial" w:hAnsi="Arial" w:cs="Arial"/>
                <w:sz w:val="24"/>
                <w:szCs w:val="24"/>
              </w:rPr>
              <w:t>the work for examination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to Turnitin</w:t>
            </w:r>
          </w:p>
        </w:tc>
        <w:tc>
          <w:tcPr>
            <w:tcW w:w="0" w:type="auto"/>
            <w:vAlign w:val="center"/>
          </w:tcPr>
          <w:p w:rsidR="006E2FA2" w:rsidRPr="00CA72CF" w:rsidRDefault="006E2FA2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0" w:type="auto"/>
          </w:tcPr>
          <w:p w:rsidR="007E7BFF" w:rsidRPr="00CA72CF" w:rsidRDefault="00D81EE9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Candi</w:t>
            </w:r>
            <w:r w:rsidR="007E0683">
              <w:rPr>
                <w:rFonts w:ascii="Arial" w:hAnsi="Arial" w:cs="Arial"/>
                <w:sz w:val="24"/>
                <w:szCs w:val="24"/>
              </w:rPr>
              <w:t>date has submitted the required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number of hard copies of the </w:t>
            </w:r>
            <w:r>
              <w:rPr>
                <w:rFonts w:ascii="Arial" w:hAnsi="Arial" w:cs="Arial"/>
                <w:sz w:val="24"/>
                <w:szCs w:val="24"/>
              </w:rPr>
              <w:t xml:space="preserve">work for examination i.e. 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thesis and any accompanying </w:t>
            </w:r>
            <w:r>
              <w:rPr>
                <w:rFonts w:ascii="Arial" w:hAnsi="Arial" w:cs="Arial"/>
                <w:sz w:val="24"/>
                <w:szCs w:val="24"/>
              </w:rPr>
              <w:t xml:space="preserve">documentation and/or </w:t>
            </w:r>
            <w:r w:rsidRPr="00CA72CF">
              <w:rPr>
                <w:rFonts w:ascii="Arial" w:hAnsi="Arial" w:cs="Arial"/>
                <w:sz w:val="24"/>
                <w:szCs w:val="24"/>
              </w:rPr>
              <w:t>material*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 xml:space="preserve">Research Degree Coversheet and </w:t>
            </w:r>
            <w:r>
              <w:rPr>
                <w:rFonts w:ascii="Arial" w:hAnsi="Arial" w:cs="Arial"/>
                <w:sz w:val="24"/>
                <w:szCs w:val="24"/>
              </w:rPr>
              <w:t xml:space="preserve">Candidate </w:t>
            </w:r>
            <w:r w:rsidRPr="00CA72CF">
              <w:rPr>
                <w:rFonts w:ascii="Arial" w:hAnsi="Arial" w:cs="Arial"/>
                <w:sz w:val="24"/>
                <w:szCs w:val="24"/>
              </w:rPr>
              <w:t>Declaration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Form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0" w:type="auto"/>
          </w:tcPr>
          <w:p w:rsidR="007E7BFF" w:rsidRPr="00CA72CF" w:rsidRDefault="00D81EE9" w:rsidP="001D363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University Repository Form (Part A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or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Part B)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Joint Authorship Declaration completed and attached (PhD by Publication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candidate’s 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only)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Research Degree 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Supervisor’s Declaration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0" w:type="auto"/>
          </w:tcPr>
          <w:p w:rsidR="00D81EE9" w:rsidRPr="00CA72CF" w:rsidRDefault="005E0E12" w:rsidP="005E0E12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The relevant field in RDS (UDF 3 for initial submission and UDF B for resubmission)</w:t>
            </w:r>
            <w:r w:rsidR="00D81EE9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has been populated with the date the thesis was submitted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7E7BFF" w:rsidRPr="00CA72CF" w:rsidTr="0060601A">
        <w:trPr>
          <w:trHeight w:val="20"/>
        </w:trPr>
        <w:tc>
          <w:tcPr>
            <w:tcW w:w="0" w:type="auto"/>
          </w:tcPr>
          <w:p w:rsidR="007E7BFF" w:rsidRPr="00CA72CF" w:rsidRDefault="007E7BFF" w:rsidP="00FD2D7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9.  </w:t>
            </w:r>
          </w:p>
        </w:tc>
        <w:tc>
          <w:tcPr>
            <w:tcW w:w="0" w:type="auto"/>
          </w:tcPr>
          <w:p w:rsidR="007E7BFF" w:rsidRDefault="007E0683" w:rsidP="005E0E12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C</w:t>
            </w:r>
            <w:r w:rsidR="007E7BF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andidate has </w:t>
            </w:r>
            <w:r w:rsidR="00D33071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re-enrolled for the current academic year (must have </w:t>
            </w:r>
            <w:r w:rsidR="007E7BF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a current SCE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on t</w:t>
            </w:r>
            <w:r w:rsidR="00D33071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he correct block and occurrence)</w:t>
            </w:r>
          </w:p>
        </w:tc>
        <w:tc>
          <w:tcPr>
            <w:tcW w:w="0" w:type="auto"/>
            <w:vAlign w:val="center"/>
          </w:tcPr>
          <w:p w:rsidR="007E7BFF" w:rsidRPr="00CA72CF" w:rsidRDefault="007E7BFF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60601A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10.  </w:t>
            </w:r>
          </w:p>
        </w:tc>
        <w:tc>
          <w:tcPr>
            <w:tcW w:w="0" w:type="auto"/>
          </w:tcPr>
          <w:p w:rsidR="0060601A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Thesis submission </w:t>
            </w:r>
            <w:r w:rsidR="00D8691A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receipt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email sen</w:t>
            </w:r>
            <w:r w:rsidR="00A41EA3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t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to PGR</w:t>
            </w:r>
          </w:p>
        </w:tc>
        <w:tc>
          <w:tcPr>
            <w:tcW w:w="0" w:type="auto"/>
            <w:vAlign w:val="center"/>
          </w:tcPr>
          <w:p w:rsidR="0060601A" w:rsidRPr="00CA72CF" w:rsidRDefault="0060601A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60601A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CA72C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Other (please specify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– e.g. Artwork, Books, CDs, DVDs, memory sticks, musical scores, publications, etc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)</w:t>
            </w:r>
          </w:p>
        </w:tc>
        <w:tc>
          <w:tcPr>
            <w:tcW w:w="0" w:type="auto"/>
            <w:vAlign w:val="center"/>
          </w:tcPr>
          <w:p w:rsidR="0060601A" w:rsidRPr="00CA72CF" w:rsidRDefault="0060601A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DC7E9D" w:rsidRPr="00CA72CF">
              <w:rPr>
                <w:rFonts w:cs="Arial"/>
                <w:sz w:val="24"/>
                <w:szCs w:val="24"/>
              </w:rPr>
            </w:r>
            <w:r w:rsidR="00DC7E9D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7E7BFF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:rsidR="0060601A" w:rsidRDefault="0060601A" w:rsidP="0060601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separate"/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end"/>
            </w:r>
          </w:p>
          <w:p w:rsidR="0060601A" w:rsidRPr="00CA72CF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</w:tcPr>
          <w:p w:rsidR="0060601A" w:rsidRPr="00CA72CF" w:rsidRDefault="0060601A" w:rsidP="0060601A">
            <w:pPr>
              <w:rPr>
                <w:rFonts w:cs="Arial"/>
                <w:sz w:val="24"/>
                <w:szCs w:val="24"/>
              </w:rPr>
            </w:pPr>
          </w:p>
        </w:tc>
      </w:tr>
    </w:tbl>
    <w:p w:rsidR="00C17516" w:rsidRPr="00CA72CF" w:rsidRDefault="00C17516" w:rsidP="007374A9">
      <w:pPr>
        <w:spacing w:after="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Y="58"/>
        <w:tblW w:w="9249" w:type="dxa"/>
        <w:tblLayout w:type="fixed"/>
        <w:tblLook w:val="04A0" w:firstRow="1" w:lastRow="0" w:firstColumn="1" w:lastColumn="0" w:noHBand="0" w:noVBand="1"/>
      </w:tblPr>
      <w:tblGrid>
        <w:gridCol w:w="1908"/>
        <w:gridCol w:w="4500"/>
        <w:gridCol w:w="1260"/>
        <w:gridCol w:w="1581"/>
      </w:tblGrid>
      <w:tr w:rsidR="00F14744" w:rsidRPr="00CA72CF" w:rsidTr="00430117">
        <w:tc>
          <w:tcPr>
            <w:tcW w:w="1908" w:type="dxa"/>
            <w:shd w:val="clear" w:color="auto" w:fill="auto"/>
            <w:vAlign w:val="bottom"/>
          </w:tcPr>
          <w:p w:rsidR="00F14744" w:rsidRPr="00CA72CF" w:rsidRDefault="00430117" w:rsidP="00430117">
            <w:pPr>
              <w:tabs>
                <w:tab w:val="left" w:pos="864"/>
                <w:tab w:val="left" w:pos="6237"/>
              </w:tabs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Completed by:</w:t>
            </w:r>
          </w:p>
        </w:tc>
        <w:tc>
          <w:tcPr>
            <w:tcW w:w="450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F14744" w:rsidRPr="00CA72CF" w:rsidRDefault="00DC7E9D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ALAMINA, IYALLA JOHN</w:t>
            </w:r>
            <w:bookmarkStart w:id="1" w:name="_GoBack"/>
            <w:bookmarkEnd w:id="1"/>
          </w:p>
        </w:tc>
        <w:tc>
          <w:tcPr>
            <w:tcW w:w="1260" w:type="dxa"/>
            <w:shd w:val="clear" w:color="auto" w:fill="auto"/>
            <w:vAlign w:val="bottom"/>
          </w:tcPr>
          <w:p w:rsidR="00F14744" w:rsidRPr="00CA72CF" w:rsidRDefault="00F14744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ind w:left="142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Date:</w:t>
            </w:r>
          </w:p>
        </w:tc>
        <w:tc>
          <w:tcPr>
            <w:tcW w:w="1581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F14744" w:rsidRPr="00CA72CF" w:rsidRDefault="00430117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separate"/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F14744" w:rsidRPr="00CA72CF" w:rsidTr="00F14744">
        <w:tc>
          <w:tcPr>
            <w:tcW w:w="9249" w:type="dxa"/>
            <w:gridSpan w:val="4"/>
            <w:shd w:val="clear" w:color="auto" w:fill="auto"/>
          </w:tcPr>
          <w:p w:rsidR="00F14744" w:rsidRPr="00CA72CF" w:rsidRDefault="00430117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(print name)</w:t>
            </w:r>
          </w:p>
        </w:tc>
      </w:tr>
    </w:tbl>
    <w:p w:rsidR="00F14744" w:rsidRPr="00CA72CF" w:rsidRDefault="00F14744" w:rsidP="00CC63D4">
      <w:pPr>
        <w:spacing w:after="0"/>
        <w:rPr>
          <w:rFonts w:ascii="Arial" w:hAnsi="Arial" w:cs="Arial"/>
          <w:sz w:val="24"/>
          <w:szCs w:val="24"/>
        </w:rPr>
      </w:pPr>
    </w:p>
    <w:sectPr w:rsidR="00F14744" w:rsidRPr="00CA72CF" w:rsidSect="00CC63D4">
      <w:headerReference w:type="default" r:id="rId8"/>
      <w:footerReference w:type="default" r:id="rId9"/>
      <w:pgSz w:w="11906" w:h="16838"/>
      <w:pgMar w:top="1977" w:right="1323" w:bottom="1440" w:left="1440" w:header="85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568" w:rsidRDefault="00504568" w:rsidP="0031183F">
      <w:pPr>
        <w:spacing w:after="0"/>
      </w:pPr>
      <w:r>
        <w:separator/>
      </w:r>
    </w:p>
  </w:endnote>
  <w:endnote w:type="continuationSeparator" w:id="0">
    <w:p w:rsidR="00504568" w:rsidRDefault="00504568" w:rsidP="003118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568" w:rsidRDefault="00504568">
    <w:pPr>
      <w:pStyle w:val="Footer"/>
      <w:rPr>
        <w:sz w:val="24"/>
        <w:szCs w:val="24"/>
      </w:rPr>
    </w:pPr>
    <w:r w:rsidRPr="00427ED9">
      <w:rPr>
        <w:rFonts w:ascii="Arial" w:hAnsi="Arial" w:cs="Arial"/>
        <w:sz w:val="24"/>
        <w:szCs w:val="24"/>
        <w:vertAlign w:val="superscript"/>
      </w:rPr>
      <w:t>*</w:t>
    </w:r>
    <w:r w:rsidRPr="00427ED9">
      <w:rPr>
        <w:rFonts w:ascii="Arial" w:hAnsi="Arial" w:cs="Arial"/>
        <w:sz w:val="24"/>
        <w:szCs w:val="24"/>
      </w:rPr>
      <w:t xml:space="preserve"> DBA candidates must also submit the requisite number of copies of the Personal Impact Statement and a Journal Article prepared for publication</w:t>
    </w:r>
    <w:r w:rsidRPr="00427ED9">
      <w:rPr>
        <w:sz w:val="24"/>
        <w:szCs w:val="24"/>
      </w:rPr>
      <w:t xml:space="preserve"> </w:t>
    </w:r>
  </w:p>
  <w:p w:rsidR="00CC63D4" w:rsidRDefault="00CC63D4">
    <w:pPr>
      <w:pStyle w:val="Footer"/>
      <w:rPr>
        <w:sz w:val="24"/>
        <w:szCs w:val="24"/>
      </w:rPr>
    </w:pPr>
  </w:p>
  <w:p w:rsidR="00FE6AE8" w:rsidRPr="0060601A" w:rsidRDefault="00FE6AE8" w:rsidP="00FE6AE8">
    <w:pPr>
      <w:pStyle w:val="Footer"/>
      <w:jc w:val="right"/>
      <w:rPr>
        <w:rFonts w:ascii="Arial" w:hAnsi="Arial" w:cs="Arial"/>
      </w:rPr>
    </w:pPr>
    <w:r w:rsidRPr="0060601A">
      <w:rPr>
        <w:rFonts w:ascii="Arial" w:hAnsi="Arial" w:cs="Arial"/>
      </w:rPr>
      <w:t>Research De</w:t>
    </w:r>
    <w:r w:rsidR="00CC63D4" w:rsidRPr="0060601A">
      <w:rPr>
        <w:rFonts w:ascii="Arial" w:hAnsi="Arial" w:cs="Arial"/>
      </w:rPr>
      <w:t xml:space="preserve">gree Submission Checklist </w:t>
    </w:r>
    <w:r w:rsidR="0060601A">
      <w:rPr>
        <w:rFonts w:ascii="Arial" w:hAnsi="Arial" w:cs="Arial"/>
      </w:rPr>
      <w:t xml:space="preserve">- </w:t>
    </w:r>
    <w:r w:rsidR="0060601A" w:rsidRPr="0060601A">
      <w:rPr>
        <w:rFonts w:ascii="Arial" w:hAnsi="Arial" w:cs="Arial"/>
      </w:rPr>
      <w:t>Sept</w:t>
    </w:r>
    <w:r w:rsidR="007E7BFF" w:rsidRPr="0060601A">
      <w:rPr>
        <w:rFonts w:ascii="Arial" w:hAnsi="Arial" w:cs="Arial"/>
      </w:rPr>
      <w:t xml:space="preserve">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568" w:rsidRDefault="00504568" w:rsidP="0031183F">
      <w:pPr>
        <w:spacing w:after="0"/>
      </w:pPr>
      <w:r>
        <w:separator/>
      </w:r>
    </w:p>
  </w:footnote>
  <w:footnote w:type="continuationSeparator" w:id="0">
    <w:p w:rsidR="00504568" w:rsidRDefault="00504568" w:rsidP="003118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568" w:rsidRDefault="0060601A" w:rsidP="0031183F">
    <w:pPr>
      <w:autoSpaceDE w:val="0"/>
      <w:autoSpaceDN w:val="0"/>
      <w:adjustRightInd w:val="0"/>
      <w:spacing w:after="0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noProof/>
        <w:sz w:val="24"/>
        <w:szCs w:val="24"/>
        <w:lang w:eastAsia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4429125</wp:posOffset>
          </wp:positionH>
          <wp:positionV relativeFrom="paragraph">
            <wp:posOffset>-292100</wp:posOffset>
          </wp:positionV>
          <wp:extent cx="1623060" cy="737870"/>
          <wp:effectExtent l="0" t="0" r="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OH FINAL LOGO 2018 - 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3060" cy="737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04568" w:rsidRPr="00CA72CF" w:rsidRDefault="00504568" w:rsidP="0031183F">
    <w:pPr>
      <w:rPr>
        <w:rFonts w:ascii="Arial" w:hAnsi="Arial" w:cs="Arial"/>
        <w:sz w:val="28"/>
        <w:szCs w:val="28"/>
      </w:rPr>
    </w:pPr>
    <w:r w:rsidRPr="00CA72CF">
      <w:rPr>
        <w:rFonts w:ascii="Arial" w:hAnsi="Arial" w:cs="Arial"/>
        <w:b/>
        <w:sz w:val="28"/>
        <w:szCs w:val="28"/>
      </w:rPr>
      <w:t>R</w:t>
    </w:r>
    <w:r>
      <w:rPr>
        <w:rFonts w:ascii="Arial" w:hAnsi="Arial" w:cs="Arial"/>
        <w:b/>
        <w:sz w:val="28"/>
        <w:szCs w:val="28"/>
      </w:rPr>
      <w:t>ESEARCH DEGREE</w:t>
    </w:r>
    <w:r w:rsidRPr="00CA72CF">
      <w:rPr>
        <w:rFonts w:ascii="Arial" w:hAnsi="Arial" w:cs="Arial"/>
        <w:b/>
        <w:sz w:val="28"/>
        <w:szCs w:val="28"/>
      </w:rPr>
      <w:t xml:space="preserve"> SUBMISSION CHECKLIST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B2F02"/>
    <w:multiLevelType w:val="hybridMultilevel"/>
    <w:tmpl w:val="245C5DF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forms" w:enforcement="0"/>
  <w:defaultTabStop w:val="720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D18"/>
    <w:rsid w:val="000902E5"/>
    <w:rsid w:val="00093199"/>
    <w:rsid w:val="000A618D"/>
    <w:rsid w:val="000F06C6"/>
    <w:rsid w:val="000F3AF7"/>
    <w:rsid w:val="00124549"/>
    <w:rsid w:val="0014416A"/>
    <w:rsid w:val="00181182"/>
    <w:rsid w:val="0019764C"/>
    <w:rsid w:val="001D363A"/>
    <w:rsid w:val="002141A6"/>
    <w:rsid w:val="00220F17"/>
    <w:rsid w:val="00232D0A"/>
    <w:rsid w:val="00242F42"/>
    <w:rsid w:val="002449F8"/>
    <w:rsid w:val="002457EE"/>
    <w:rsid w:val="002C0C16"/>
    <w:rsid w:val="0031183F"/>
    <w:rsid w:val="0034663F"/>
    <w:rsid w:val="003E36F9"/>
    <w:rsid w:val="003F5BE8"/>
    <w:rsid w:val="00427ED9"/>
    <w:rsid w:val="00430117"/>
    <w:rsid w:val="00434D72"/>
    <w:rsid w:val="00496492"/>
    <w:rsid w:val="004B504B"/>
    <w:rsid w:val="004C6505"/>
    <w:rsid w:val="00503C36"/>
    <w:rsid w:val="00504568"/>
    <w:rsid w:val="005110DA"/>
    <w:rsid w:val="00516D2A"/>
    <w:rsid w:val="00520F47"/>
    <w:rsid w:val="005910B4"/>
    <w:rsid w:val="005A03EA"/>
    <w:rsid w:val="005A08C9"/>
    <w:rsid w:val="005A2531"/>
    <w:rsid w:val="005E0E12"/>
    <w:rsid w:val="00605923"/>
    <w:rsid w:val="0060601A"/>
    <w:rsid w:val="00635526"/>
    <w:rsid w:val="006E0D48"/>
    <w:rsid w:val="006E2FA2"/>
    <w:rsid w:val="007374A9"/>
    <w:rsid w:val="00780781"/>
    <w:rsid w:val="007E0683"/>
    <w:rsid w:val="007E26FE"/>
    <w:rsid w:val="007E7BFF"/>
    <w:rsid w:val="007F591E"/>
    <w:rsid w:val="00867508"/>
    <w:rsid w:val="008743A4"/>
    <w:rsid w:val="008A57A2"/>
    <w:rsid w:val="008B7BCF"/>
    <w:rsid w:val="008C4B2A"/>
    <w:rsid w:val="008E508D"/>
    <w:rsid w:val="00901C1C"/>
    <w:rsid w:val="00904415"/>
    <w:rsid w:val="00970391"/>
    <w:rsid w:val="00A41EA3"/>
    <w:rsid w:val="00A71DD7"/>
    <w:rsid w:val="00AB5209"/>
    <w:rsid w:val="00AB5639"/>
    <w:rsid w:val="00B036AF"/>
    <w:rsid w:val="00B107C0"/>
    <w:rsid w:val="00B20795"/>
    <w:rsid w:val="00B22BEE"/>
    <w:rsid w:val="00B5498A"/>
    <w:rsid w:val="00B6520F"/>
    <w:rsid w:val="00B73353"/>
    <w:rsid w:val="00B7508D"/>
    <w:rsid w:val="00B92D65"/>
    <w:rsid w:val="00B9660C"/>
    <w:rsid w:val="00BE1081"/>
    <w:rsid w:val="00C04DD0"/>
    <w:rsid w:val="00C06799"/>
    <w:rsid w:val="00C17516"/>
    <w:rsid w:val="00C4437C"/>
    <w:rsid w:val="00C7636C"/>
    <w:rsid w:val="00C86C6C"/>
    <w:rsid w:val="00CA0014"/>
    <w:rsid w:val="00CA6158"/>
    <w:rsid w:val="00CA72CF"/>
    <w:rsid w:val="00CA78CB"/>
    <w:rsid w:val="00CA7D18"/>
    <w:rsid w:val="00CB18BA"/>
    <w:rsid w:val="00CB56E1"/>
    <w:rsid w:val="00CC63D4"/>
    <w:rsid w:val="00CD1B71"/>
    <w:rsid w:val="00CD4320"/>
    <w:rsid w:val="00D31FBD"/>
    <w:rsid w:val="00D33071"/>
    <w:rsid w:val="00D81EE9"/>
    <w:rsid w:val="00D8691A"/>
    <w:rsid w:val="00DC0247"/>
    <w:rsid w:val="00DC7E9D"/>
    <w:rsid w:val="00DE217A"/>
    <w:rsid w:val="00E309E4"/>
    <w:rsid w:val="00E64A71"/>
    <w:rsid w:val="00EA02AD"/>
    <w:rsid w:val="00EB054B"/>
    <w:rsid w:val="00EB3D6D"/>
    <w:rsid w:val="00EC6754"/>
    <w:rsid w:val="00F14744"/>
    <w:rsid w:val="00F14D3F"/>
    <w:rsid w:val="00F22816"/>
    <w:rsid w:val="00F353A3"/>
    <w:rsid w:val="00F6406E"/>
    <w:rsid w:val="00F94309"/>
    <w:rsid w:val="00FD2D7A"/>
    <w:rsid w:val="00FE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3AAC5421"/>
  <w15:docId w15:val="{368A9B18-C29C-4327-9C21-043A4831B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01A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A7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63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3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74A9"/>
    <w:pPr>
      <w:ind w:left="720"/>
      <w:contextualSpacing/>
    </w:pPr>
  </w:style>
  <w:style w:type="character" w:styleId="Strong">
    <w:name w:val="Strong"/>
    <w:qFormat/>
    <w:rsid w:val="0063552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183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1183F"/>
  </w:style>
  <w:style w:type="paragraph" w:styleId="Footer">
    <w:name w:val="footer"/>
    <w:basedOn w:val="Normal"/>
    <w:link w:val="FooterChar"/>
    <w:uiPriority w:val="99"/>
    <w:unhideWhenUsed/>
    <w:rsid w:val="0031183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1183F"/>
  </w:style>
  <w:style w:type="character" w:styleId="CommentReference">
    <w:name w:val="annotation reference"/>
    <w:basedOn w:val="DefaultParagraphFont"/>
    <w:uiPriority w:val="99"/>
    <w:semiHidden/>
    <w:unhideWhenUsed/>
    <w:rsid w:val="00D31F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1F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1F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F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FB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1CC00-B50C-42AD-AB23-23EA89C1A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19D2139D.dotm</Template>
  <TotalTime>12</TotalTime>
  <Pages>1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Huddersfield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Lauren Hollingworth</dc:creator>
  <cp:lastModifiedBy>Iyalla Alamina (Researcher)</cp:lastModifiedBy>
  <cp:revision>6</cp:revision>
  <cp:lastPrinted>2019-10-09T19:17:00Z</cp:lastPrinted>
  <dcterms:created xsi:type="dcterms:W3CDTF">2019-03-06T09:29:00Z</dcterms:created>
  <dcterms:modified xsi:type="dcterms:W3CDTF">2019-10-09T19:17:00Z</dcterms:modified>
</cp:coreProperties>
</file>