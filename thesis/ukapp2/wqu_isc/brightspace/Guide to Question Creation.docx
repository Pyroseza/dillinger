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bookmarkStart w:id="0" w:name="_Toc393353958" w:displacedByCustomXml="next"/>
    <w:bookmarkStart w:id="1" w:name="_Toc393353911" w:displacedByCustomXml="next"/>
    <w:sdt>
      <w:sdtPr>
        <w:id w:val="-112361343"/>
        <w:docPartObj>
          <w:docPartGallery w:val="Cover Pages"/>
          <w:docPartUnique/>
        </w:docPartObj>
      </w:sdtPr>
      <w:sdtEndPr/>
      <w:sdtContent>
        <w:p w14:paraId="42B29BC5" w14:textId="77777777" w:rsidR="00644658" w:rsidRDefault="00644658" w:rsidP="007D5162">
          <w:r>
            <w:rPr>
              <w:noProof/>
              <w:lang w:val="en-GB" w:eastAsia="en-GB"/>
            </w:rPr>
            <w:drawing>
              <wp:anchor distT="0" distB="0" distL="114300" distR="114300" simplePos="0" relativeHeight="251613696" behindDoc="1" locked="0" layoutInCell="1" allowOverlap="1" wp14:anchorId="4BF0688F" wp14:editId="60E80286">
                <wp:simplePos x="0" y="0"/>
                <wp:positionH relativeFrom="page">
                  <wp:posOffset>0</wp:posOffset>
                </wp:positionH>
                <wp:positionV relativeFrom="page">
                  <wp:posOffset>0</wp:posOffset>
                </wp:positionV>
                <wp:extent cx="77724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CoverPage-14.jp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590EBAC4" w14:textId="77777777" w:rsidR="00644658" w:rsidRDefault="00644658" w:rsidP="007D5162"/>
        <w:p w14:paraId="251FE81E" w14:textId="77777777" w:rsidR="00644658" w:rsidRDefault="00644658" w:rsidP="007D5162"/>
        <w:p w14:paraId="5418847D" w14:textId="77777777" w:rsidR="00644658" w:rsidRDefault="00644658" w:rsidP="007D5162"/>
        <w:p w14:paraId="4B9F9516" w14:textId="77777777" w:rsidR="00644658" w:rsidRDefault="00644658" w:rsidP="007D5162"/>
        <w:p w14:paraId="4427597D" w14:textId="77777777" w:rsidR="00644658" w:rsidRDefault="00644658" w:rsidP="007D5162">
          <w:r>
            <w:tab/>
          </w:r>
        </w:p>
        <w:p w14:paraId="34A0EADA" w14:textId="77777777" w:rsidR="00644658" w:rsidRDefault="00644658" w:rsidP="007D5162"/>
        <w:p w14:paraId="1C5E69E4" w14:textId="77777777" w:rsidR="00644658" w:rsidRDefault="00644658" w:rsidP="007D5162"/>
        <w:p w14:paraId="6D11083F" w14:textId="77777777" w:rsidR="00644658" w:rsidRDefault="00644658" w:rsidP="007D5162"/>
        <w:p w14:paraId="41765079" w14:textId="77777777" w:rsidR="00644658" w:rsidRDefault="00644658" w:rsidP="007D5162"/>
        <w:p w14:paraId="72FA07E6" w14:textId="77777777" w:rsidR="00644658" w:rsidRDefault="00644658" w:rsidP="007D5162"/>
        <w:p w14:paraId="7D0DE981" w14:textId="77777777" w:rsidR="00644658" w:rsidRDefault="00644658" w:rsidP="007D5162"/>
        <w:p w14:paraId="19C3E9E2" w14:textId="77777777" w:rsidR="00644658" w:rsidRDefault="00644658" w:rsidP="007D5162"/>
        <w:p w14:paraId="0BF04BDC" w14:textId="77777777" w:rsidR="00644658" w:rsidRDefault="00644658" w:rsidP="007D5162"/>
        <w:p w14:paraId="1C9AF8B6" w14:textId="77777777" w:rsidR="00644658" w:rsidRDefault="00644658" w:rsidP="007D5162"/>
        <w:p w14:paraId="00442408" w14:textId="77777777" w:rsidR="00644658" w:rsidRDefault="00644658" w:rsidP="007D5162"/>
        <w:p w14:paraId="5126E613" w14:textId="77777777" w:rsidR="00644658" w:rsidRDefault="00644658" w:rsidP="007D5162"/>
        <w:p w14:paraId="5C555652" w14:textId="77777777" w:rsidR="00644658" w:rsidRDefault="00644658" w:rsidP="007D5162"/>
        <w:p w14:paraId="50DD73D6" w14:textId="77777777" w:rsidR="00644658" w:rsidRDefault="00644658" w:rsidP="007D5162"/>
        <w:p w14:paraId="5AB1AFBC" w14:textId="77777777" w:rsidR="00644658" w:rsidRDefault="00644658" w:rsidP="007D5162"/>
        <w:p w14:paraId="6DAF94B6" w14:textId="77777777" w:rsidR="00644658" w:rsidRPr="00433346" w:rsidRDefault="00644658" w:rsidP="007D5162">
          <w:pPr>
            <w:pStyle w:val="Title"/>
            <w:framePr w:wrap="around"/>
          </w:pPr>
        </w:p>
        <w:sdt>
          <w:sdtPr>
            <w:rPr>
              <w:color w:val="FFFFFF" w:themeColor="background1"/>
            </w:rPr>
            <w:alias w:val="Title"/>
            <w:tag w:val=""/>
            <w:id w:val="-575365844"/>
            <w:placeholder>
              <w:docPart w:val="EF805FA2FB4A4FE59CB0BEF43D1D1163"/>
            </w:placeholder>
            <w:dataBinding w:prefixMappings="xmlns:ns0='http://purl.org/dc/elements/1.1/' xmlns:ns1='http://schemas.openxmlformats.org/package/2006/metadata/core-properties' " w:xpath="/ns1:coreProperties[1]/ns0:title[1]" w:storeItemID="{6C3C8BC8-F283-45AE-878A-BAB7291924A1}"/>
            <w:text/>
          </w:sdtPr>
          <w:sdtEndPr/>
          <w:sdtContent>
            <w:p w14:paraId="03E90D05" w14:textId="77777777" w:rsidR="00644658" w:rsidRPr="00E7526C" w:rsidRDefault="002526B4" w:rsidP="007D5162">
              <w:pPr>
                <w:pStyle w:val="Title"/>
                <w:framePr w:wrap="around"/>
                <w:rPr>
                  <w:rStyle w:val="TitleWhiteChar"/>
                </w:rPr>
              </w:pPr>
              <w:r>
                <w:rPr>
                  <w:color w:val="FFFFFF" w:themeColor="background1"/>
                </w:rPr>
                <w:t>Guide to Quiz Creation</w:t>
              </w:r>
            </w:p>
          </w:sdtContent>
        </w:sdt>
        <w:p w14:paraId="1EA538E2" w14:textId="77777777" w:rsidR="00644658" w:rsidRPr="00644658" w:rsidRDefault="00EF18EF" w:rsidP="007D5162">
          <w:pPr>
            <w:pStyle w:val="Author-White"/>
            <w:rPr>
              <w:rStyle w:val="Strong"/>
              <w:color w:val="FFFFFF" w:themeColor="background1"/>
            </w:rPr>
          </w:pPr>
          <w:sdt>
            <w:sdtPr>
              <w:rPr>
                <w:rStyle w:val="Strong"/>
                <w:color w:val="FFFFFF" w:themeColor="background1"/>
              </w:rPr>
              <w:alias w:val="Author"/>
              <w:tag w:val=""/>
              <w:id w:val="61227491"/>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sidR="002526B4">
                <w:rPr>
                  <w:rStyle w:val="Strong"/>
                  <w:color w:val="FFFFFF" w:themeColor="background1"/>
                </w:rPr>
                <w:t>Katherine Grierson</w:t>
              </w:r>
            </w:sdtContent>
          </w:sdt>
        </w:p>
        <w:p w14:paraId="4383F531" w14:textId="77777777" w:rsidR="0085595F" w:rsidRDefault="00EF18EF" w:rsidP="007D5162">
          <w:pPr>
            <w:rPr>
              <w:color w:val="FFFFFF" w:themeColor="background1"/>
            </w:rPr>
          </w:pPr>
        </w:p>
      </w:sdtContent>
    </w:sdt>
    <w:p w14:paraId="38623065" w14:textId="77777777" w:rsidR="007947C9" w:rsidRPr="00F125F9" w:rsidRDefault="007947C9" w:rsidP="00F125F9">
      <w:pPr>
        <w:rPr>
          <w:color w:val="FFFFFF" w:themeColor="background1"/>
        </w:rPr>
      </w:pPr>
      <w:r w:rsidRPr="00F125F9">
        <w:rPr>
          <w:color w:val="FFFFFF" w:themeColor="background1"/>
        </w:rPr>
        <w:t>September 1, 2015</w:t>
      </w:r>
    </w:p>
    <w:p w14:paraId="29E75322" w14:textId="77777777" w:rsidR="007947C9" w:rsidRDefault="007947C9" w:rsidP="007D5162">
      <w:r>
        <w:br w:type="page"/>
      </w:r>
    </w:p>
    <w:p w14:paraId="2A6CFAEC" w14:textId="77777777" w:rsidR="00644658" w:rsidRDefault="00644658" w:rsidP="00A347EE">
      <w:pPr>
        <w:pStyle w:val="H1SectionHeaderFirstline"/>
      </w:pPr>
      <w:r>
        <w:lastRenderedPageBreak/>
        <w:t xml:space="preserve">About this </w:t>
      </w:r>
      <w:r w:rsidRPr="00A347EE">
        <w:t>Document</w:t>
      </w:r>
    </w:p>
    <w:p w14:paraId="58FD54C4" w14:textId="0C70E643" w:rsidR="005630BF" w:rsidRDefault="00644658" w:rsidP="00AF714D">
      <w:pPr>
        <w:pStyle w:val="CommentText"/>
      </w:pPr>
      <w:r>
        <w:t>This document is to be used</w:t>
      </w:r>
      <w:r w:rsidR="007947C9">
        <w:t xml:space="preserve"> by Clients as a guide for how to format questions for quizzes.</w:t>
      </w:r>
      <w:r w:rsidR="00D75DEF">
        <w:t xml:space="preserve"> </w:t>
      </w:r>
      <w:r w:rsidR="00AF714D" w:rsidRPr="00AF714D">
        <w:t xml:space="preserve"> </w:t>
      </w:r>
    </w:p>
    <w:p w14:paraId="5446CCCF" w14:textId="77777777" w:rsidR="005630BF" w:rsidRDefault="005630BF" w:rsidP="00AF714D">
      <w:pPr>
        <w:pStyle w:val="CommentText"/>
      </w:pPr>
    </w:p>
    <w:p w14:paraId="34B12A42" w14:textId="77777777" w:rsidR="005630BF" w:rsidRDefault="00AF714D" w:rsidP="005630BF">
      <w:pPr>
        <w:pStyle w:val="CommentText"/>
      </w:pPr>
      <w:r>
        <w:t xml:space="preserve">Using this format will </w:t>
      </w:r>
      <w:r w:rsidR="005630BF">
        <w:t>allow for:</w:t>
      </w:r>
    </w:p>
    <w:p w14:paraId="496922DD" w14:textId="77777777" w:rsidR="005630BF" w:rsidRDefault="005630BF" w:rsidP="005630BF">
      <w:pPr>
        <w:pStyle w:val="CommentText"/>
        <w:numPr>
          <w:ilvl w:val="0"/>
          <w:numId w:val="30"/>
        </w:numPr>
      </w:pPr>
      <w:r>
        <w:t>Faster development</w:t>
      </w:r>
    </w:p>
    <w:p w14:paraId="489C25D4" w14:textId="34F6A97C" w:rsidR="005630BF" w:rsidRDefault="005630BF" w:rsidP="005630BF">
      <w:pPr>
        <w:pStyle w:val="CommentText"/>
        <w:numPr>
          <w:ilvl w:val="0"/>
          <w:numId w:val="30"/>
        </w:numPr>
      </w:pPr>
      <w:r>
        <w:t>Faster QA</w:t>
      </w:r>
    </w:p>
    <w:p w14:paraId="6FBAFF7D" w14:textId="77777777" w:rsidR="005630BF" w:rsidRDefault="005630BF" w:rsidP="005630BF">
      <w:pPr>
        <w:pStyle w:val="CommentText"/>
        <w:numPr>
          <w:ilvl w:val="0"/>
          <w:numId w:val="30"/>
        </w:numPr>
      </w:pPr>
      <w:r>
        <w:t>Alignment with D2L tools</w:t>
      </w:r>
    </w:p>
    <w:p w14:paraId="6F7B9B02" w14:textId="4CC2E74F" w:rsidR="005630BF" w:rsidRDefault="00A347EE" w:rsidP="005630BF">
      <w:pPr>
        <w:pStyle w:val="CommentText"/>
        <w:numPr>
          <w:ilvl w:val="0"/>
          <w:numId w:val="30"/>
        </w:numPr>
      </w:pPr>
      <w:r>
        <w:t>Easier</w:t>
      </w:r>
      <w:r w:rsidR="00AF714D">
        <w:t xml:space="preserve"> updat</w:t>
      </w:r>
      <w:r w:rsidR="005630BF">
        <w:t>ing and editing</w:t>
      </w:r>
      <w:r w:rsidR="00AF714D">
        <w:t xml:space="preserve"> </w:t>
      </w:r>
      <w:r w:rsidR="005630BF">
        <w:t xml:space="preserve">questions </w:t>
      </w:r>
    </w:p>
    <w:p w14:paraId="31CE9CFE" w14:textId="77777777" w:rsidR="005630BF" w:rsidRDefault="005630BF" w:rsidP="005630BF">
      <w:pPr>
        <w:pStyle w:val="CommentText"/>
      </w:pPr>
      <w:bookmarkStart w:id="2" w:name="_GoBack"/>
      <w:bookmarkEnd w:id="2"/>
    </w:p>
    <w:p w14:paraId="56BEEE15" w14:textId="0D1748F1" w:rsidR="00FF2BE7" w:rsidRDefault="005630BF" w:rsidP="005630BF">
      <w:r>
        <w:t>This document provides</w:t>
      </w:r>
      <w:r w:rsidR="00FF2BE7">
        <w:t>:</w:t>
      </w:r>
    </w:p>
    <w:p w14:paraId="4F300E5A" w14:textId="1428D9B7" w:rsidR="00FF2BE7" w:rsidRDefault="00FF2BE7" w:rsidP="00FF2BE7">
      <w:pPr>
        <w:pStyle w:val="ListParagraph"/>
        <w:numPr>
          <w:ilvl w:val="0"/>
          <w:numId w:val="24"/>
        </w:numPr>
        <w:spacing w:after="240"/>
      </w:pPr>
      <w:r>
        <w:t>A</w:t>
      </w:r>
      <w:r w:rsidR="00F125F9">
        <w:t>n outline of how to format questions pro</w:t>
      </w:r>
      <w:r>
        <w:t>perly with examples</w:t>
      </w:r>
    </w:p>
    <w:p w14:paraId="7A861E83" w14:textId="77777777" w:rsidR="00FF2BE7" w:rsidRDefault="00FF2BE7" w:rsidP="00FF2BE7">
      <w:pPr>
        <w:pStyle w:val="ListParagraph"/>
        <w:numPr>
          <w:ilvl w:val="0"/>
          <w:numId w:val="24"/>
        </w:numPr>
        <w:spacing w:after="240"/>
      </w:pPr>
      <w:r>
        <w:t>A</w:t>
      </w:r>
      <w:r w:rsidR="00F125F9">
        <w:t xml:space="preserve"> list of considerations for quiz creation </w:t>
      </w:r>
    </w:p>
    <w:p w14:paraId="2C3BEF25" w14:textId="77777777" w:rsidR="00532CD3" w:rsidRDefault="00FF2BE7" w:rsidP="008732F2">
      <w:pPr>
        <w:pStyle w:val="ListParagraph"/>
        <w:numPr>
          <w:ilvl w:val="0"/>
          <w:numId w:val="24"/>
        </w:numPr>
        <w:spacing w:after="240"/>
      </w:pPr>
      <w:r>
        <w:t>A</w:t>
      </w:r>
      <w:r w:rsidR="00F125F9">
        <w:t xml:space="preserve"> table that you can fill out to pass along to your Instructional Designer on how you would like your quiz</w:t>
      </w:r>
      <w:r w:rsidR="00FC43B2">
        <w:t>zes</w:t>
      </w:r>
      <w:r w:rsidR="00F125F9">
        <w:t xml:space="preserve"> set-up in Brightspace</w:t>
      </w:r>
    </w:p>
    <w:p w14:paraId="46909CA6" w14:textId="12522E9E" w:rsidR="00532CD3" w:rsidRDefault="00532CD3" w:rsidP="008732F2">
      <w:pPr>
        <w:pStyle w:val="ListParagraph"/>
        <w:numPr>
          <w:ilvl w:val="0"/>
          <w:numId w:val="24"/>
        </w:numPr>
        <w:spacing w:after="240"/>
      </w:pPr>
      <w:r>
        <w:t xml:space="preserve">Step-by-step instructions for importing questions </w:t>
      </w:r>
    </w:p>
    <w:p w14:paraId="37D0EA4D" w14:textId="65FC1E40" w:rsidR="00F125F9" w:rsidRDefault="00FF2BE7" w:rsidP="00FF2BE7">
      <w:pPr>
        <w:pStyle w:val="ListParagraph"/>
        <w:numPr>
          <w:ilvl w:val="0"/>
          <w:numId w:val="24"/>
        </w:numPr>
        <w:spacing w:after="240"/>
      </w:pPr>
      <w:r>
        <w:t>A</w:t>
      </w:r>
      <w:r w:rsidR="00F125F9">
        <w:t xml:space="preserve"> Sample Quiz Template that you can use as a start for creating your quizzes</w:t>
      </w:r>
    </w:p>
    <w:p w14:paraId="17A94302" w14:textId="537C5434" w:rsidR="00824EB1" w:rsidRDefault="00D75DEF" w:rsidP="00824EB1">
      <w:pPr>
        <w:spacing w:after="240"/>
      </w:pPr>
      <w:r>
        <w:t>If you are unsure whether a quiz is the best tool for capturing</w:t>
      </w:r>
      <w:r w:rsidR="00F125F9">
        <w:t xml:space="preserve"> answers from learners,</w:t>
      </w:r>
      <w:r>
        <w:t xml:space="preserve"> please check out the </w:t>
      </w:r>
      <w:hyperlink r:id="rId10" w:history="1">
        <w:r w:rsidRPr="00D75DEF">
          <w:rPr>
            <w:rStyle w:val="Hyperlink"/>
            <w14:textOutline w14:w="0" w14:cap="rnd" w14:cmpd="sng" w14:algn="ctr">
              <w14:noFill/>
              <w14:prstDash w14:val="solid"/>
              <w14:bevel/>
            </w14:textOutline>
          </w:rPr>
          <w:t>Deciding Between Using Quizzes, Surveys or Self-Assessment Practice Sheet.</w:t>
        </w:r>
      </w:hyperlink>
      <w:r>
        <w:t xml:space="preserve"> </w:t>
      </w:r>
      <w:bookmarkEnd w:id="1"/>
      <w:bookmarkEnd w:id="0"/>
    </w:p>
    <w:p w14:paraId="63B73CBC" w14:textId="77777777" w:rsidR="00824EB1" w:rsidRDefault="00824EB1" w:rsidP="00824EB1">
      <w:pPr>
        <w:spacing w:after="240"/>
      </w:pPr>
    </w:p>
    <w:p w14:paraId="40F16FA4" w14:textId="77777777" w:rsidR="007947C9" w:rsidRDefault="007947C9" w:rsidP="00A347EE">
      <w:pPr>
        <w:pStyle w:val="H1SectionHeaderFirstline"/>
      </w:pPr>
      <w:r>
        <w:t>Available Question Options</w:t>
      </w:r>
    </w:p>
    <w:p w14:paraId="0954B5A2" w14:textId="29A062B4" w:rsidR="00CF74D4" w:rsidRDefault="007947C9" w:rsidP="007D5162">
      <w:r>
        <w:t xml:space="preserve">D2L quizzing tool has numerous options </w:t>
      </w:r>
      <w:r w:rsidR="00F125F9">
        <w:t>available for question formats. Each format has requirements</w:t>
      </w:r>
      <w:r w:rsidR="00FC43B2">
        <w:t xml:space="preserve"> on how to format the questions, </w:t>
      </w:r>
      <w:r w:rsidR="00F125F9">
        <w:t xml:space="preserve">an example of </w:t>
      </w:r>
      <w:r w:rsidR="00FC43B2">
        <w:t>proper formatting</w:t>
      </w:r>
      <w:r w:rsidR="00F125F9">
        <w:t xml:space="preserve"> and how you can expect the question to appear in Brightspace. </w:t>
      </w:r>
      <w:r w:rsidR="00CF74D4">
        <w:t xml:space="preserve"> </w:t>
      </w:r>
    </w:p>
    <w:p w14:paraId="11C8AD2B" w14:textId="77777777" w:rsidR="007D5162" w:rsidRDefault="007D5162" w:rsidP="007D5162"/>
    <w:p w14:paraId="5AA80FA1" w14:textId="77777777" w:rsidR="00D75DEF" w:rsidRDefault="00D75DEF" w:rsidP="007D5162">
      <w:pPr>
        <w:pStyle w:val="H2SubHeader"/>
      </w:pPr>
      <w:r w:rsidRPr="00B8154C">
        <w:t>True or False (T/F)</w:t>
      </w:r>
    </w:p>
    <w:p w14:paraId="7C6C787D" w14:textId="79C2D323" w:rsidR="00D75DEF" w:rsidRDefault="00D75DEF" w:rsidP="007D5162">
      <w:pPr>
        <w:pStyle w:val="H3Subheading"/>
      </w:pPr>
      <w:r>
        <w:t>Format for questions:</w:t>
      </w:r>
      <w:r w:rsidR="002E78F9">
        <w:t xml:space="preserve"> </w:t>
      </w:r>
    </w:p>
    <w:p w14:paraId="68574DEA" w14:textId="1FD5BB85" w:rsidR="00CF74D4" w:rsidRDefault="00CF74D4" w:rsidP="007D5162">
      <w:pPr>
        <w:pStyle w:val="ListParagraph"/>
        <w:numPr>
          <w:ilvl w:val="0"/>
          <w:numId w:val="16"/>
        </w:numPr>
      </w:pPr>
      <w:r>
        <w:rPr>
          <w:noProof/>
          <w:lang w:val="en-GB" w:eastAsia="en-GB"/>
        </w:rPr>
        <mc:AlternateContent>
          <mc:Choice Requires="wps">
            <w:drawing>
              <wp:anchor distT="0" distB="0" distL="114300" distR="114300" simplePos="0" relativeHeight="251621888" behindDoc="1" locked="0" layoutInCell="1" allowOverlap="1" wp14:anchorId="3FB5C0F2" wp14:editId="1EDE557F">
                <wp:simplePos x="0" y="0"/>
                <wp:positionH relativeFrom="column">
                  <wp:posOffset>3629025</wp:posOffset>
                </wp:positionH>
                <wp:positionV relativeFrom="paragraph">
                  <wp:posOffset>841375</wp:posOffset>
                </wp:positionV>
                <wp:extent cx="29159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a:effectLst/>
                      </wps:spPr>
                      <wps:txbx>
                        <w:txbxContent>
                          <w:p w14:paraId="579EA0FD" w14:textId="7B263658" w:rsidR="00CF74D4" w:rsidRPr="000914E1" w:rsidRDefault="00CF74D4" w:rsidP="0014468B">
                            <w:pPr>
                              <w:pStyle w:val="Caption"/>
                              <w:jc w:val="center"/>
                              <w:rPr>
                                <w:color w:val="55595B" w:themeColor="text1"/>
                                <w:sz w:val="20"/>
                              </w:rPr>
                            </w:pPr>
                            <w:r>
                              <w:t xml:space="preserve">Figure </w:t>
                            </w:r>
                            <w:fldSimple w:instr=" SEQ Figure \* ARABIC ">
                              <w:r w:rsidR="00FC43B2">
                                <w:rPr>
                                  <w:noProof/>
                                </w:rPr>
                                <w:t>1</w:t>
                              </w:r>
                            </w:fldSimple>
                            <w:r w:rsidR="0014468B">
                              <w:t xml:space="preserve">: </w:t>
                            </w:r>
                            <w:r>
                              <w:t xml:space="preserve"> Sample of T/F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B5C0F2" id="_x0000_t202" coordsize="21600,21600" o:spt="202" path="m,l,21600r21600,l21600,xe">
                <v:stroke joinstyle="miter"/>
                <v:path gradientshapeok="t" o:connecttype="rect"/>
              </v:shapetype>
              <v:shape id="Text Box 10" o:spid="_x0000_s1026" type="#_x0000_t202" style="position:absolute;left:0;text-align:left;margin-left:285.75pt;margin-top:66.25pt;width:229.6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" stroked="f">
                <v:textbox style="mso-fit-shape-to-text:t" inset="0,0,0,0">
                  <w:txbxContent>
                    <w:p w14:paraId="579EA0FD" w14:textId="7B263658" w:rsidR="00CF74D4" w:rsidRPr="000914E1" w:rsidRDefault="00CF74D4" w:rsidP="0014468B">
                      <w:pPr>
                        <w:pStyle w:val="Caption"/>
                        <w:jc w:val="center"/>
                        <w:rPr>
                          <w:color w:val="55595B" w:themeColor="text1"/>
                          <w:sz w:val="20"/>
                        </w:rPr>
                      </w:pPr>
                      <w:r>
                        <w:t xml:space="preserve">Figure </w:t>
                      </w:r>
                      <w:r w:rsidR="00583D06">
                        <w:fldChar w:fldCharType="begin"/>
                      </w:r>
                      <w:r w:rsidR="00583D06">
                        <w:instrText xml:space="preserve"> SEQ Figure \* ARABIC </w:instrText>
                      </w:r>
                      <w:r w:rsidR="00583D06">
                        <w:fldChar w:fldCharType="separate"/>
                      </w:r>
                      <w:r w:rsidR="00FC43B2">
                        <w:rPr>
                          <w:noProof/>
                        </w:rPr>
                        <w:t>1</w:t>
                      </w:r>
                      <w:r w:rsidR="00583D06">
                        <w:rPr>
                          <w:noProof/>
                        </w:rPr>
                        <w:fldChar w:fldCharType="end"/>
                      </w:r>
                      <w:r w:rsidR="0014468B">
                        <w:t xml:space="preserve">: </w:t>
                      </w:r>
                      <w:r>
                        <w:t xml:space="preserve"> Sample of T/F Question in Brightspace</w:t>
                      </w:r>
                    </w:p>
                  </w:txbxContent>
                </v:textbox>
              </v:shape>
            </w:pict>
          </mc:Fallback>
        </mc:AlternateContent>
      </w:r>
      <w:r w:rsidRPr="002E78F9">
        <w:rPr>
          <w:noProof/>
          <w:lang w:val="en-GB" w:eastAsia="en-GB"/>
        </w:rPr>
        <w:drawing>
          <wp:anchor distT="0" distB="0" distL="114300" distR="114300" simplePos="0" relativeHeight="251617792" behindDoc="1" locked="0" layoutInCell="1" allowOverlap="1" wp14:anchorId="3AC5E6A8" wp14:editId="552E904C">
            <wp:simplePos x="0" y="0"/>
            <wp:positionH relativeFrom="margin">
              <wp:posOffset>3629025</wp:posOffset>
            </wp:positionH>
            <wp:positionV relativeFrom="paragraph">
              <wp:posOffset>3175</wp:posOffset>
            </wp:positionV>
            <wp:extent cx="2915920" cy="7810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5920" cy="781050"/>
                    </a:xfrm>
                    <a:prstGeom prst="rect">
                      <a:avLst/>
                    </a:prstGeom>
                  </pic:spPr>
                </pic:pic>
              </a:graphicData>
            </a:graphic>
            <wp14:sizeRelH relativeFrom="margin">
              <wp14:pctWidth>0</wp14:pctWidth>
            </wp14:sizeRelH>
            <wp14:sizeRelV relativeFrom="margin">
              <wp14:pctHeight>0</wp14:pctHeight>
            </wp14:sizeRelV>
          </wp:anchor>
        </w:drawing>
      </w:r>
      <w:r>
        <w:t>Enter your question on a single line</w:t>
      </w:r>
    </w:p>
    <w:p w14:paraId="7855099C" w14:textId="77777777" w:rsidR="00CF74D4" w:rsidRDefault="00CF74D4" w:rsidP="007D5162">
      <w:pPr>
        <w:pStyle w:val="ListParagraph"/>
        <w:numPr>
          <w:ilvl w:val="0"/>
          <w:numId w:val="16"/>
        </w:numPr>
      </w:pPr>
      <w:r>
        <w:t>Enter the answer on the next line</w:t>
      </w:r>
    </w:p>
    <w:p w14:paraId="715E8C52" w14:textId="13B41656" w:rsidR="007D5162" w:rsidRPr="00CF74D4" w:rsidRDefault="007D5162" w:rsidP="007D5162"/>
    <w:p w14:paraId="533A204C" w14:textId="5C021FE7" w:rsidR="002E78F9" w:rsidRPr="007D5162" w:rsidRDefault="00CF74D4" w:rsidP="007D5162">
      <w:pPr>
        <w:rPr>
          <w:b/>
        </w:rPr>
      </w:pPr>
      <w:r w:rsidRPr="007D5162">
        <w:rPr>
          <w:b/>
        </w:rPr>
        <w:t>Example:</w:t>
      </w:r>
    </w:p>
    <w:p w14:paraId="77F5DCD9" w14:textId="77777777" w:rsidR="00CF74D4" w:rsidRDefault="00CF74D4" w:rsidP="007D5162">
      <w:r>
        <w:t xml:space="preserve">3. Water consists of hydrogen and oxygen. </w:t>
      </w:r>
    </w:p>
    <w:p w14:paraId="2E26577C" w14:textId="77777777" w:rsidR="00CF74D4" w:rsidRPr="00CF74D4" w:rsidRDefault="00CF74D4" w:rsidP="007D5162">
      <w:pPr>
        <w:rPr>
          <w:b/>
        </w:rPr>
      </w:pPr>
      <w:r>
        <w:t>True</w:t>
      </w:r>
    </w:p>
    <w:p w14:paraId="39B889C8" w14:textId="77777777" w:rsidR="00FC43B2" w:rsidRDefault="00FC43B2" w:rsidP="007D5162">
      <w:pPr>
        <w:pStyle w:val="H2SubHeader"/>
      </w:pPr>
    </w:p>
    <w:p w14:paraId="1BF3C886" w14:textId="77777777" w:rsidR="00FC43B2" w:rsidRDefault="00FC43B2">
      <w:pPr>
        <w:spacing w:after="200" w:line="276" w:lineRule="auto"/>
        <w:rPr>
          <w:rFonts w:asciiTheme="majorHAnsi" w:eastAsiaTheme="majorEastAsia" w:hAnsiTheme="majorHAnsi" w:cstheme="majorBidi"/>
          <w:b/>
          <w:caps/>
          <w:color w:val="E87511" w:themeColor="background2"/>
          <w:spacing w:val="20"/>
          <w:sz w:val="19"/>
          <w:szCs w:val="19"/>
          <w14:stylisticSets>
            <w14:styleSet w14:id="1"/>
          </w14:stylisticSets>
        </w:rPr>
      </w:pPr>
      <w:r>
        <w:br w:type="page"/>
      </w:r>
    </w:p>
    <w:p w14:paraId="1268A4F8" w14:textId="778A9E9C" w:rsidR="00D75DEF" w:rsidRDefault="00D75DEF" w:rsidP="007D5162">
      <w:pPr>
        <w:pStyle w:val="H2SubHeader"/>
      </w:pPr>
      <w:r w:rsidRPr="00B8154C">
        <w:lastRenderedPageBreak/>
        <w:t>Multiple Choice (M/C)</w:t>
      </w:r>
    </w:p>
    <w:p w14:paraId="538D776A" w14:textId="5A511489" w:rsidR="00D75DEF" w:rsidRDefault="00FC43B2" w:rsidP="007D5162">
      <w:pPr>
        <w:pStyle w:val="H3Subheading"/>
      </w:pPr>
      <w:r w:rsidRPr="00C403A2">
        <w:rPr>
          <w:noProof/>
          <w:lang w:val="en-GB" w:eastAsia="en-GB"/>
        </w:rPr>
        <w:drawing>
          <wp:anchor distT="0" distB="0" distL="114300" distR="114300" simplePos="0" relativeHeight="251672064" behindDoc="0" locked="0" layoutInCell="1" allowOverlap="1" wp14:anchorId="43023F96" wp14:editId="55A66B5F">
            <wp:simplePos x="0" y="0"/>
            <wp:positionH relativeFrom="margin">
              <wp:posOffset>3814445</wp:posOffset>
            </wp:positionH>
            <wp:positionV relativeFrom="paragraph">
              <wp:posOffset>140043</wp:posOffset>
            </wp:positionV>
            <wp:extent cx="3261995" cy="21107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453"/>
                    <a:stretch/>
                  </pic:blipFill>
                  <pic:spPr bwMode="auto">
                    <a:xfrm>
                      <a:off x="0" y="0"/>
                      <a:ext cx="3261995"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DEF">
        <w:t>Format for questions:</w:t>
      </w:r>
      <w:r w:rsidR="002E78F9">
        <w:t xml:space="preserve"> </w:t>
      </w:r>
    </w:p>
    <w:p w14:paraId="752AF59F" w14:textId="08164B3D" w:rsidR="00CF74D4" w:rsidRDefault="00CF74D4" w:rsidP="007D5162">
      <w:pPr>
        <w:pStyle w:val="ListParagraph"/>
        <w:numPr>
          <w:ilvl w:val="0"/>
          <w:numId w:val="18"/>
        </w:numPr>
      </w:pPr>
      <w:r>
        <w:t>Enter your question on a single line</w:t>
      </w:r>
    </w:p>
    <w:p w14:paraId="0C1DC5FB" w14:textId="6C46DEC3" w:rsidR="00CF74D4" w:rsidRDefault="00CF74D4" w:rsidP="007D5162">
      <w:pPr>
        <w:pStyle w:val="ListParagraph"/>
        <w:numPr>
          <w:ilvl w:val="0"/>
          <w:numId w:val="18"/>
        </w:numPr>
      </w:pPr>
      <w:r>
        <w:t>Enter each option on a separate line</w:t>
      </w:r>
    </w:p>
    <w:p w14:paraId="6D40F357" w14:textId="7D87EDA0" w:rsidR="007D5162" w:rsidRDefault="007D5162" w:rsidP="007D5162">
      <w:pPr>
        <w:pStyle w:val="ListParagraph"/>
        <w:numPr>
          <w:ilvl w:val="0"/>
          <w:numId w:val="18"/>
        </w:numPr>
      </w:pPr>
      <w:r>
        <w:t>Indicate correct answer with an asterisk (*)</w:t>
      </w:r>
    </w:p>
    <w:p w14:paraId="56669849" w14:textId="0F4EF457" w:rsidR="00AD744A" w:rsidRDefault="00AD744A" w:rsidP="007D5162">
      <w:pPr>
        <w:pStyle w:val="ListParagraph"/>
        <w:numPr>
          <w:ilvl w:val="0"/>
          <w:numId w:val="18"/>
        </w:numPr>
      </w:pPr>
      <w:r>
        <w:t>Please use Multi-Select for any questions where multiple answers apply rather than</w:t>
      </w:r>
      <w:r w:rsidR="002D2F64">
        <w:t xml:space="preserve"> </w:t>
      </w:r>
      <w:r>
        <w:t>creating multip</w:t>
      </w:r>
      <w:r w:rsidR="008A4699">
        <w:t>le choice with options such as o</w:t>
      </w:r>
      <w:r>
        <w:t xml:space="preserve">nly A and B apply </w:t>
      </w:r>
    </w:p>
    <w:p w14:paraId="6FC4438B" w14:textId="394D9051" w:rsidR="007D5162" w:rsidRDefault="007D5162" w:rsidP="007D5162"/>
    <w:p w14:paraId="57601DE9" w14:textId="77777777" w:rsidR="00CF74D4" w:rsidRPr="007D5162" w:rsidRDefault="00CF74D4" w:rsidP="007D5162">
      <w:pPr>
        <w:rPr>
          <w:b/>
        </w:rPr>
      </w:pPr>
      <w:r w:rsidRPr="007D5162">
        <w:rPr>
          <w:b/>
        </w:rPr>
        <w:t>Example:</w:t>
      </w:r>
    </w:p>
    <w:p w14:paraId="1D685B93" w14:textId="77777777" w:rsidR="007D5162" w:rsidRDefault="007D5162" w:rsidP="007D5162">
      <w:pPr>
        <w:pStyle w:val="ListParagraph"/>
        <w:numPr>
          <w:ilvl w:val="0"/>
          <w:numId w:val="17"/>
        </w:numPr>
      </w:pPr>
      <w:r>
        <w:t xml:space="preserve">At pH 7, arginine side chains would be… </w:t>
      </w:r>
    </w:p>
    <w:p w14:paraId="478DC768" w14:textId="3A27BB31" w:rsidR="007D5162" w:rsidRDefault="007D5162" w:rsidP="007D5162">
      <w:r>
        <w:t xml:space="preserve">*virtually all positively charged </w:t>
      </w:r>
    </w:p>
    <w:p w14:paraId="2527B2AE" w14:textId="79243B22" w:rsidR="007D5162" w:rsidRDefault="00FC43B2" w:rsidP="007D5162">
      <w:r>
        <w:rPr>
          <w:noProof/>
          <w:lang w:val="en-GB" w:eastAsia="en-GB"/>
        </w:rPr>
        <mc:AlternateContent>
          <mc:Choice Requires="wps">
            <w:drawing>
              <wp:anchor distT="0" distB="0" distL="114300" distR="114300" simplePos="0" relativeHeight="251685376" behindDoc="0" locked="0" layoutInCell="1" allowOverlap="1" wp14:anchorId="7662A892" wp14:editId="29EDCA24">
                <wp:simplePos x="0" y="0"/>
                <wp:positionH relativeFrom="column">
                  <wp:posOffset>3855720</wp:posOffset>
                </wp:positionH>
                <wp:positionV relativeFrom="paragraph">
                  <wp:posOffset>166713</wp:posOffset>
                </wp:positionV>
                <wp:extent cx="2924810" cy="635"/>
                <wp:effectExtent l="0" t="0" r="8890" b="0"/>
                <wp:wrapThrough wrapText="bothSides">
                  <wp:wrapPolygon edited="0">
                    <wp:start x="0" y="0"/>
                    <wp:lineTo x="0" y="20057"/>
                    <wp:lineTo x="21525" y="20057"/>
                    <wp:lineTo x="21525"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14:paraId="4BF8FCC7" w14:textId="575EA588" w:rsidR="007D5162" w:rsidRPr="006934FD" w:rsidRDefault="007D5162" w:rsidP="0014468B">
                            <w:pPr>
                              <w:pStyle w:val="Caption"/>
                              <w:jc w:val="center"/>
                              <w:rPr>
                                <w:rFonts w:asciiTheme="majorHAnsi" w:eastAsiaTheme="majorEastAsia" w:hAnsiTheme="majorHAnsi" w:cstheme="majorBidi"/>
                                <w:b/>
                                <w:color w:val="55595B" w:themeColor="text1"/>
                                <w:spacing w:val="20"/>
                                <w:sz w:val="19"/>
                                <w:szCs w:val="24"/>
                              </w:rPr>
                            </w:pPr>
                            <w:r>
                              <w:t xml:space="preserve">Figure </w:t>
                            </w:r>
                            <w:fldSimple w:instr=" SEQ Figure \* ARABIC ">
                              <w:r w:rsidR="00FC43B2">
                                <w:rPr>
                                  <w:noProof/>
                                </w:rPr>
                                <w:t>2</w:t>
                              </w:r>
                            </w:fldSimple>
                            <w:r w:rsidR="0014468B">
                              <w:t>:</w:t>
                            </w:r>
                            <w:r>
                              <w:t xml:space="preserve"> Sample M/C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2A892" id="Text Box 11" o:spid="_x0000_s1027" type="#_x0000_t202" style="position:absolute;margin-left:303.6pt;margin-top:13.15pt;width:230.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" stroked="f">
                <v:textbox style="mso-fit-shape-to-text:t" inset="0,0,0,0">
                  <w:txbxContent>
                    <w:p w14:paraId="4BF8FCC7" w14:textId="575EA588" w:rsidR="007D5162" w:rsidRPr="006934FD" w:rsidRDefault="007D5162" w:rsidP="0014468B">
                      <w:pPr>
                        <w:pStyle w:val="Caption"/>
                        <w:jc w:val="center"/>
                        <w:rPr>
                          <w:rFonts w:asciiTheme="majorHAnsi" w:eastAsiaTheme="majorEastAsia" w:hAnsiTheme="majorHAnsi" w:cstheme="majorBidi"/>
                          <w:b/>
                          <w:color w:val="55595B" w:themeColor="text1"/>
                          <w:spacing w:val="20"/>
                          <w:sz w:val="19"/>
                          <w:szCs w:val="24"/>
                        </w:rPr>
                      </w:pPr>
                      <w:r>
                        <w:t xml:space="preserve">Figure </w:t>
                      </w:r>
                      <w:r w:rsidR="00583D06">
                        <w:fldChar w:fldCharType="begin"/>
                      </w:r>
                      <w:r w:rsidR="00583D06">
                        <w:instrText xml:space="preserve"> SEQ Figure \* ARABIC </w:instrText>
                      </w:r>
                      <w:r w:rsidR="00583D06">
                        <w:fldChar w:fldCharType="separate"/>
                      </w:r>
                      <w:r w:rsidR="00FC43B2">
                        <w:rPr>
                          <w:noProof/>
                        </w:rPr>
                        <w:t>2</w:t>
                      </w:r>
                      <w:r w:rsidR="00583D06">
                        <w:rPr>
                          <w:noProof/>
                        </w:rPr>
                        <w:fldChar w:fldCharType="end"/>
                      </w:r>
                      <w:r w:rsidR="0014468B">
                        <w:t>:</w:t>
                      </w:r>
                      <w:r>
                        <w:t xml:space="preserve"> Sample M/C Question in Brightspace</w:t>
                      </w:r>
                    </w:p>
                  </w:txbxContent>
                </v:textbox>
                <w10:wrap type="through"/>
              </v:shape>
            </w:pict>
          </mc:Fallback>
        </mc:AlternateContent>
      </w:r>
      <w:r w:rsidR="007D5162">
        <w:t xml:space="preserve">50% positively charged </w:t>
      </w:r>
    </w:p>
    <w:p w14:paraId="7EFE8523" w14:textId="218B540D" w:rsidR="007D5162" w:rsidRDefault="007D5162" w:rsidP="007D5162">
      <w:r>
        <w:t xml:space="preserve">not charged </w:t>
      </w:r>
    </w:p>
    <w:p w14:paraId="05469E4F" w14:textId="05D6D2C8" w:rsidR="007D5162" w:rsidRDefault="007D5162" w:rsidP="00FF2BE7">
      <w:pPr>
        <w:spacing w:after="240"/>
      </w:pPr>
      <w:r>
        <w:t xml:space="preserve">50% negatively charged </w:t>
      </w:r>
    </w:p>
    <w:p w14:paraId="3EA35644" w14:textId="31FB6EF2" w:rsidR="00D75DEF" w:rsidRDefault="00D75DEF" w:rsidP="007D5162">
      <w:pPr>
        <w:pStyle w:val="H2SubHeader"/>
      </w:pPr>
      <w:r w:rsidRPr="00B8154C">
        <w:t>Multi-Select (M-S)</w:t>
      </w:r>
    </w:p>
    <w:p w14:paraId="1B313404" w14:textId="6F0F1ACC" w:rsidR="00D75DEF" w:rsidRDefault="00D75DEF" w:rsidP="007D5162">
      <w:pPr>
        <w:pStyle w:val="H3Subheading"/>
      </w:pPr>
      <w:r>
        <w:t>Format for questions:</w:t>
      </w:r>
    </w:p>
    <w:p w14:paraId="49A53D11" w14:textId="4789850A" w:rsidR="007D5162" w:rsidRDefault="00FC43B2" w:rsidP="007D5162">
      <w:pPr>
        <w:pStyle w:val="ListParagraph"/>
        <w:numPr>
          <w:ilvl w:val="0"/>
          <w:numId w:val="18"/>
        </w:numPr>
      </w:pPr>
      <w:r>
        <w:rPr>
          <w:noProof/>
          <w:lang w:val="en-GB" w:eastAsia="en-GB"/>
        </w:rPr>
        <mc:AlternateContent>
          <mc:Choice Requires="wps">
            <w:drawing>
              <wp:anchor distT="0" distB="0" distL="114300" distR="114300" simplePos="0" relativeHeight="251705856" behindDoc="0" locked="0" layoutInCell="1" allowOverlap="1" wp14:anchorId="01C19DE3" wp14:editId="088C4CCB">
                <wp:simplePos x="0" y="0"/>
                <wp:positionH relativeFrom="column">
                  <wp:posOffset>3850640</wp:posOffset>
                </wp:positionH>
                <wp:positionV relativeFrom="paragraph">
                  <wp:posOffset>2093595</wp:posOffset>
                </wp:positionV>
                <wp:extent cx="28860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14:paraId="18224763" w14:textId="099A187A" w:rsidR="00FC43B2" w:rsidRPr="00430056" w:rsidRDefault="00FC43B2" w:rsidP="00FC43B2">
                            <w:pPr>
                              <w:pStyle w:val="Caption"/>
                              <w:rPr>
                                <w:color w:val="55595B" w:themeColor="text1"/>
                                <w:sz w:val="20"/>
                              </w:rPr>
                            </w:pPr>
                            <w:r>
                              <w:t xml:space="preserve">Figure </w:t>
                            </w:r>
                            <w:fldSimple w:instr=" SEQ Figure \* ARABIC ">
                              <w:r>
                                <w:rPr>
                                  <w:noProof/>
                                </w:rPr>
                                <w:t>3</w:t>
                              </w:r>
                            </w:fldSimple>
                            <w:r>
                              <w:t xml:space="preserve"> - Multi-Select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19DE3" id="Text Box 7" o:spid="_x0000_s1028" type="#_x0000_t202" style="position:absolute;left:0;text-align:left;margin-left:303.2pt;margin-top:164.85pt;width:227.2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" stroked="f">
                <v:textbox style="mso-fit-shape-to-text:t" inset="0,0,0,0">
                  <w:txbxContent>
                    <w:p w14:paraId="18224763" w14:textId="099A187A" w:rsidR="00FC43B2" w:rsidRPr="00430056" w:rsidRDefault="00FC43B2" w:rsidP="00FC43B2">
                      <w:pPr>
                        <w:pStyle w:val="Caption"/>
                        <w:rPr>
                          <w:color w:val="55595B" w:themeColor="text1"/>
                          <w:sz w:val="20"/>
                        </w:rPr>
                      </w:pPr>
                      <w:r>
                        <w:t xml:space="preserve">Figure </w:t>
                      </w:r>
                      <w:r w:rsidR="00583D06">
                        <w:fldChar w:fldCharType="begin"/>
                      </w:r>
                      <w:r w:rsidR="00583D06">
                        <w:instrText xml:space="preserve"> SEQ Figure \* ARABIC </w:instrText>
                      </w:r>
                      <w:r w:rsidR="00583D06">
                        <w:fldChar w:fldCharType="separate"/>
                      </w:r>
                      <w:r>
                        <w:rPr>
                          <w:noProof/>
                        </w:rPr>
                        <w:t>3</w:t>
                      </w:r>
                      <w:r w:rsidR="00583D06">
                        <w:rPr>
                          <w:noProof/>
                        </w:rPr>
                        <w:fldChar w:fldCharType="end"/>
                      </w:r>
                      <w:r>
                        <w:t xml:space="preserve"> - Multi-Select Question in Brightspace</w:t>
                      </w:r>
                    </w:p>
                  </w:txbxContent>
                </v:textbox>
                <w10:wrap type="square"/>
              </v:shape>
            </w:pict>
          </mc:Fallback>
        </mc:AlternateContent>
      </w:r>
      <w:r w:rsidRPr="00FC43B2">
        <w:rPr>
          <w:noProof/>
          <w:lang w:val="en-GB" w:eastAsia="en-GB"/>
        </w:rPr>
        <w:drawing>
          <wp:anchor distT="0" distB="0" distL="114300" distR="114300" simplePos="0" relativeHeight="251704832" behindDoc="0" locked="0" layoutInCell="1" allowOverlap="1" wp14:anchorId="6E4A3A64" wp14:editId="34A26968">
            <wp:simplePos x="0" y="0"/>
            <wp:positionH relativeFrom="column">
              <wp:posOffset>3850640</wp:posOffset>
            </wp:positionH>
            <wp:positionV relativeFrom="paragraph">
              <wp:posOffset>7895</wp:posOffset>
            </wp:positionV>
            <wp:extent cx="2886075" cy="20288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86075" cy="2028825"/>
                    </a:xfrm>
                    <a:prstGeom prst="rect">
                      <a:avLst/>
                    </a:prstGeom>
                  </pic:spPr>
                </pic:pic>
              </a:graphicData>
            </a:graphic>
          </wp:anchor>
        </w:drawing>
      </w:r>
      <w:r w:rsidR="007D5162">
        <w:t>Enter your question on a single line</w:t>
      </w:r>
      <w:r w:rsidR="002D2F64">
        <w:t xml:space="preserve"> include instructions such as (Select all that apply) at the end of the question line</w:t>
      </w:r>
    </w:p>
    <w:p w14:paraId="6324972E" w14:textId="77777777" w:rsidR="007D5162" w:rsidRDefault="007D5162" w:rsidP="007D5162">
      <w:pPr>
        <w:pStyle w:val="ListParagraph"/>
        <w:numPr>
          <w:ilvl w:val="0"/>
          <w:numId w:val="18"/>
        </w:numPr>
      </w:pPr>
      <w:r>
        <w:t>Enter each option on a separate line</w:t>
      </w:r>
    </w:p>
    <w:p w14:paraId="0DC8B008" w14:textId="2C665BD8" w:rsidR="007D5162" w:rsidRDefault="007D5162" w:rsidP="007D5162">
      <w:pPr>
        <w:pStyle w:val="ListParagraph"/>
        <w:numPr>
          <w:ilvl w:val="0"/>
          <w:numId w:val="18"/>
        </w:numPr>
      </w:pPr>
      <w:r>
        <w:t>Indicate correct answer</w:t>
      </w:r>
      <w:r w:rsidR="0014468B">
        <w:t>s</w:t>
      </w:r>
      <w:r>
        <w:t xml:space="preserve"> with an asterisk (*)</w:t>
      </w:r>
    </w:p>
    <w:p w14:paraId="6715E118" w14:textId="77777777" w:rsidR="007D5162" w:rsidRDefault="007D5162" w:rsidP="007D5162">
      <w:pPr>
        <w:rPr>
          <w:b/>
        </w:rPr>
      </w:pPr>
    </w:p>
    <w:p w14:paraId="4D694CC8" w14:textId="77777777" w:rsidR="002E78F9" w:rsidRPr="007D5162" w:rsidRDefault="007D5162" w:rsidP="007D5162">
      <w:pPr>
        <w:rPr>
          <w:b/>
        </w:rPr>
      </w:pPr>
      <w:r w:rsidRPr="007D5162">
        <w:rPr>
          <w:b/>
        </w:rPr>
        <w:t xml:space="preserve">Example: </w:t>
      </w:r>
    </w:p>
    <w:p w14:paraId="5BB3602F" w14:textId="19FA0292" w:rsidR="007D5162" w:rsidRDefault="007D5162" w:rsidP="007D5162">
      <w:r>
        <w:t>2. Which of the following is a planet? (Select all that apply)</w:t>
      </w:r>
    </w:p>
    <w:p w14:paraId="0B7DC883" w14:textId="77777777" w:rsidR="007D5162" w:rsidRDefault="007D5162" w:rsidP="007D5162">
      <w:r>
        <w:t xml:space="preserve">The sun </w:t>
      </w:r>
    </w:p>
    <w:p w14:paraId="73821078" w14:textId="77777777" w:rsidR="007D5162" w:rsidRDefault="007D5162" w:rsidP="007D5162">
      <w:r>
        <w:t xml:space="preserve">*Earth </w:t>
      </w:r>
    </w:p>
    <w:p w14:paraId="5FBEC55A" w14:textId="35DA08DD" w:rsidR="007D5162" w:rsidRDefault="007D5162" w:rsidP="007D5162">
      <w:r>
        <w:t xml:space="preserve">Proxima Centauri </w:t>
      </w:r>
    </w:p>
    <w:p w14:paraId="34A5EDFB" w14:textId="77777777" w:rsidR="007D5162" w:rsidRDefault="007D5162" w:rsidP="007D5162">
      <w:r>
        <w:t xml:space="preserve">*Mars </w:t>
      </w:r>
    </w:p>
    <w:p w14:paraId="5CA77951" w14:textId="77777777" w:rsidR="007D5162" w:rsidRDefault="007D5162" w:rsidP="007D5162">
      <w:r>
        <w:t>*Saturn</w:t>
      </w:r>
    </w:p>
    <w:p w14:paraId="1FE60F0A" w14:textId="4F07C13B" w:rsidR="007D5162" w:rsidRDefault="007D5162" w:rsidP="007D5162"/>
    <w:p w14:paraId="57DBBAB6" w14:textId="5A576FE2" w:rsidR="00D75DEF" w:rsidRDefault="00C9656C" w:rsidP="007D5162">
      <w:pPr>
        <w:pStyle w:val="H2SubHeader"/>
      </w:pPr>
      <w:r>
        <w:rPr>
          <w:noProof/>
          <w:lang w:val="en-GB" w:eastAsia="en-GB"/>
        </w:rPr>
        <mc:AlternateContent>
          <mc:Choice Requires="wps">
            <w:drawing>
              <wp:anchor distT="0" distB="0" distL="114300" distR="114300" simplePos="0" relativeHeight="251689472" behindDoc="0" locked="0" layoutInCell="1" allowOverlap="1" wp14:anchorId="676C0817" wp14:editId="7AB03C6D">
                <wp:simplePos x="0" y="0"/>
                <wp:positionH relativeFrom="column">
                  <wp:posOffset>3922395</wp:posOffset>
                </wp:positionH>
                <wp:positionV relativeFrom="paragraph">
                  <wp:posOffset>1183640</wp:posOffset>
                </wp:positionV>
                <wp:extent cx="28479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0CD6CAFC" w14:textId="073943E0" w:rsidR="00C9656C" w:rsidRPr="00332E4A"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fldSimple w:instr=" SEQ Figure \* ARABIC ">
                              <w:r w:rsidR="00FC43B2">
                                <w:rPr>
                                  <w:noProof/>
                                </w:rPr>
                                <w:t>4</w:t>
                              </w:r>
                            </w:fldSimple>
                            <w:r w:rsidR="0014468B">
                              <w:t>:</w:t>
                            </w:r>
                            <w:r>
                              <w:t xml:space="preserve"> Sample Long-Answer </w:t>
                            </w:r>
                            <w:r>
                              <w:rPr>
                                <w:noProof/>
                              </w:rPr>
                              <w:t>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0817" id="Text Box 15" o:spid="_x0000_s1029" type="#_x0000_t202" style="position:absolute;margin-left:308.85pt;margin-top:93.2pt;width:224.2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" stroked="f">
                <v:textbox style="mso-fit-shape-to-text:t" inset="0,0,0,0">
                  <w:txbxContent>
                    <w:p w14:paraId="0CD6CAFC" w14:textId="073943E0" w:rsidR="00C9656C" w:rsidRPr="00332E4A"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r w:rsidR="00583D06">
                        <w:fldChar w:fldCharType="begin"/>
                      </w:r>
                      <w:r w:rsidR="00583D06">
                        <w:instrText xml:space="preserve"> SEQ Figure \* ARABIC </w:instrText>
                      </w:r>
                      <w:r w:rsidR="00583D06">
                        <w:fldChar w:fldCharType="separate"/>
                      </w:r>
                      <w:r w:rsidR="00FC43B2">
                        <w:rPr>
                          <w:noProof/>
                        </w:rPr>
                        <w:t>4</w:t>
                      </w:r>
                      <w:r w:rsidR="00583D06">
                        <w:rPr>
                          <w:noProof/>
                        </w:rPr>
                        <w:fldChar w:fldCharType="end"/>
                      </w:r>
                      <w:r w:rsidR="0014468B">
                        <w:t>:</w:t>
                      </w:r>
                      <w:r>
                        <w:t xml:space="preserve"> Sample Long-Answer </w:t>
                      </w:r>
                      <w:r>
                        <w:rPr>
                          <w:noProof/>
                        </w:rPr>
                        <w:t>Question in Brightspace</w:t>
                      </w:r>
                    </w:p>
                  </w:txbxContent>
                </v:textbox>
                <w10:wrap type="square"/>
              </v:shape>
            </w:pict>
          </mc:Fallback>
        </mc:AlternateContent>
      </w:r>
      <w:r w:rsidR="001008D4" w:rsidRPr="001008D4">
        <w:rPr>
          <w:noProof/>
          <w:lang w:val="en-GB" w:eastAsia="en-GB"/>
        </w:rPr>
        <w:drawing>
          <wp:anchor distT="0" distB="0" distL="114300" distR="114300" simplePos="0" relativeHeight="251687424" behindDoc="0" locked="0" layoutInCell="1" allowOverlap="1" wp14:anchorId="04D3EF74" wp14:editId="5195D89E">
            <wp:simplePos x="0" y="0"/>
            <wp:positionH relativeFrom="column">
              <wp:posOffset>3922395</wp:posOffset>
            </wp:positionH>
            <wp:positionV relativeFrom="paragraph">
              <wp:posOffset>129540</wp:posOffset>
            </wp:positionV>
            <wp:extent cx="2847975" cy="9969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996950"/>
                    </a:xfrm>
                    <a:prstGeom prst="rect">
                      <a:avLst/>
                    </a:prstGeom>
                  </pic:spPr>
                </pic:pic>
              </a:graphicData>
            </a:graphic>
            <wp14:sizeRelH relativeFrom="margin">
              <wp14:pctWidth>0</wp14:pctWidth>
            </wp14:sizeRelH>
            <wp14:sizeRelV relativeFrom="margin">
              <wp14:pctHeight>0</wp14:pctHeight>
            </wp14:sizeRelV>
          </wp:anchor>
        </w:drawing>
      </w:r>
      <w:r w:rsidR="00D75DEF" w:rsidRPr="00B8154C">
        <w:t>Long Answer (LA)</w:t>
      </w:r>
      <w:r w:rsidR="007D5162">
        <w:t xml:space="preserve"> – Essay question</w:t>
      </w:r>
    </w:p>
    <w:p w14:paraId="2396CE48" w14:textId="77777777" w:rsidR="00D75DEF" w:rsidRDefault="00D75DEF" w:rsidP="007D5162">
      <w:pPr>
        <w:pStyle w:val="H3Subheading"/>
      </w:pPr>
      <w:r>
        <w:t>Format for questions:</w:t>
      </w:r>
    </w:p>
    <w:p w14:paraId="6B7464CA" w14:textId="69CA5598" w:rsidR="007D5162" w:rsidRDefault="001008D4" w:rsidP="001008D4">
      <w:pPr>
        <w:pStyle w:val="ListParagraph"/>
        <w:numPr>
          <w:ilvl w:val="0"/>
          <w:numId w:val="22"/>
        </w:numPr>
      </w:pPr>
      <w:r>
        <w:t>Type the question with the applicable number</w:t>
      </w:r>
    </w:p>
    <w:p w14:paraId="6B4B81E8" w14:textId="77777777" w:rsidR="001008D4" w:rsidRDefault="001008D4" w:rsidP="001008D4">
      <w:pPr>
        <w:pStyle w:val="ListParagraph"/>
        <w:numPr>
          <w:ilvl w:val="0"/>
          <w:numId w:val="22"/>
        </w:numPr>
      </w:pPr>
      <w:r>
        <w:t>Leave a blank line after the question</w:t>
      </w:r>
    </w:p>
    <w:p w14:paraId="4AC38A1B" w14:textId="68E22461" w:rsidR="001008D4" w:rsidRDefault="001008D4" w:rsidP="001008D4"/>
    <w:p w14:paraId="4A960C25" w14:textId="77777777" w:rsidR="001008D4" w:rsidRDefault="001008D4" w:rsidP="001008D4">
      <w:pPr>
        <w:rPr>
          <w:b/>
        </w:rPr>
      </w:pPr>
      <w:r>
        <w:rPr>
          <w:b/>
        </w:rPr>
        <w:t>Example:</w:t>
      </w:r>
    </w:p>
    <w:p w14:paraId="795CB537" w14:textId="1C37C6A4" w:rsidR="001008D4" w:rsidRPr="001008D4" w:rsidRDefault="001008D4" w:rsidP="00827629">
      <w:pPr>
        <w:spacing w:after="240"/>
      </w:pPr>
      <w:r w:rsidRPr="001008D4">
        <w:t>1. What do you like about using D2L for online learning?</w:t>
      </w:r>
      <w:r w:rsidRPr="001008D4">
        <w:rPr>
          <w:noProof/>
        </w:rPr>
        <w:t xml:space="preserve"> </w:t>
      </w:r>
    </w:p>
    <w:p w14:paraId="5CC9DE15" w14:textId="1F5808D0" w:rsidR="00D75DEF" w:rsidRDefault="00C9656C" w:rsidP="007D5162">
      <w:pPr>
        <w:pStyle w:val="H2SubHeader"/>
      </w:pPr>
      <w:r>
        <w:rPr>
          <w:noProof/>
          <w:lang w:val="en-GB" w:eastAsia="en-GB"/>
        </w:rPr>
        <mc:AlternateContent>
          <mc:Choice Requires="wps">
            <w:drawing>
              <wp:anchor distT="0" distB="0" distL="114300" distR="114300" simplePos="0" relativeHeight="251682816" behindDoc="0" locked="0" layoutInCell="1" allowOverlap="1" wp14:anchorId="0F56DB46" wp14:editId="6424F9A4">
                <wp:simplePos x="0" y="0"/>
                <wp:positionH relativeFrom="column">
                  <wp:posOffset>3789045</wp:posOffset>
                </wp:positionH>
                <wp:positionV relativeFrom="paragraph">
                  <wp:posOffset>1107440</wp:posOffset>
                </wp:positionV>
                <wp:extent cx="3314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14:paraId="51F1C141" w14:textId="3AED8CCA" w:rsidR="00C9656C" w:rsidRPr="006203E0"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fldSimple w:instr=" SEQ Figure \* ARABIC ">
                              <w:r w:rsidR="00FC43B2">
                                <w:rPr>
                                  <w:noProof/>
                                </w:rPr>
                                <w:t>5</w:t>
                              </w:r>
                            </w:fldSimple>
                            <w:r w:rsidR="0014468B">
                              <w:t>:</w:t>
                            </w:r>
                            <w:r>
                              <w:t xml:space="preserve"> Sample Short-Answer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6DB46" id="Text Box 16" o:spid="_x0000_s1030" type="#_x0000_t202" style="position:absolute;margin-left:298.35pt;margin-top:87.2pt;width:26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" stroked="f">
                <v:textbox style="mso-fit-shape-to-text:t" inset="0,0,0,0">
                  <w:txbxContent>
                    <w:p w14:paraId="51F1C141" w14:textId="3AED8CCA" w:rsidR="00C9656C" w:rsidRPr="006203E0"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r w:rsidR="00583D06">
                        <w:fldChar w:fldCharType="begin"/>
                      </w:r>
                      <w:r w:rsidR="00583D06">
                        <w:instrText xml:space="preserve"> SEQ Figure \* ARABIC </w:instrText>
                      </w:r>
                      <w:r w:rsidR="00583D06">
                        <w:fldChar w:fldCharType="separate"/>
                      </w:r>
                      <w:r w:rsidR="00FC43B2">
                        <w:rPr>
                          <w:noProof/>
                        </w:rPr>
                        <w:t>5</w:t>
                      </w:r>
                      <w:r w:rsidR="00583D06">
                        <w:rPr>
                          <w:noProof/>
                        </w:rPr>
                        <w:fldChar w:fldCharType="end"/>
                      </w:r>
                      <w:r w:rsidR="0014468B">
                        <w:t>:</w:t>
                      </w:r>
                      <w:r>
                        <w:t xml:space="preserve"> Sample Short-Answer Question in Brightspace</w:t>
                      </w:r>
                    </w:p>
                  </w:txbxContent>
                </v:textbox>
                <w10:wrap type="square"/>
              </v:shape>
            </w:pict>
          </mc:Fallback>
        </mc:AlternateContent>
      </w:r>
      <w:r w:rsidR="001008D4" w:rsidRPr="001008D4">
        <w:rPr>
          <w:noProof/>
          <w:lang w:val="en-GB" w:eastAsia="en-GB"/>
        </w:rPr>
        <w:drawing>
          <wp:anchor distT="0" distB="0" distL="114300" distR="114300" simplePos="0" relativeHeight="251678720" behindDoc="0" locked="0" layoutInCell="1" allowOverlap="1" wp14:anchorId="03E29A41" wp14:editId="27445DEC">
            <wp:simplePos x="0" y="0"/>
            <wp:positionH relativeFrom="column">
              <wp:posOffset>3789045</wp:posOffset>
            </wp:positionH>
            <wp:positionV relativeFrom="paragraph">
              <wp:posOffset>200025</wp:posOffset>
            </wp:positionV>
            <wp:extent cx="3314700" cy="8502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850265"/>
                    </a:xfrm>
                    <a:prstGeom prst="rect">
                      <a:avLst/>
                    </a:prstGeom>
                  </pic:spPr>
                </pic:pic>
              </a:graphicData>
            </a:graphic>
            <wp14:sizeRelH relativeFrom="margin">
              <wp14:pctWidth>0</wp14:pctWidth>
            </wp14:sizeRelH>
            <wp14:sizeRelV relativeFrom="margin">
              <wp14:pctHeight>0</wp14:pctHeight>
            </wp14:sizeRelV>
          </wp:anchor>
        </w:drawing>
      </w:r>
      <w:r w:rsidR="00D75DEF" w:rsidRPr="00B8154C">
        <w:t>Short Answer (SA)</w:t>
      </w:r>
      <w:r w:rsidR="007D5162">
        <w:t xml:space="preserve"> </w:t>
      </w:r>
    </w:p>
    <w:p w14:paraId="4759B14E" w14:textId="77777777" w:rsidR="00D75DEF" w:rsidRDefault="00D75DEF" w:rsidP="007D5162">
      <w:pPr>
        <w:pStyle w:val="H3Subheading"/>
      </w:pPr>
      <w:r>
        <w:t>Format for questions:</w:t>
      </w:r>
    </w:p>
    <w:p w14:paraId="56F3E9D5" w14:textId="77777777" w:rsidR="007D5162" w:rsidRDefault="007D5162" w:rsidP="007D5162">
      <w:pPr>
        <w:pStyle w:val="ListParagraph"/>
        <w:numPr>
          <w:ilvl w:val="0"/>
          <w:numId w:val="20"/>
        </w:numPr>
      </w:pPr>
      <w:r>
        <w:t>Type SA before your question</w:t>
      </w:r>
    </w:p>
    <w:p w14:paraId="665E6AD1" w14:textId="77777777" w:rsidR="007D5162" w:rsidRPr="007D5162" w:rsidRDefault="007D5162" w:rsidP="007D5162">
      <w:pPr>
        <w:pStyle w:val="ListParagraph"/>
        <w:numPr>
          <w:ilvl w:val="0"/>
          <w:numId w:val="20"/>
        </w:numPr>
      </w:pPr>
      <w:r>
        <w:t>All possible correct answers should follow the question text on a new line</w:t>
      </w:r>
    </w:p>
    <w:p w14:paraId="4F34B6FB" w14:textId="77777777" w:rsidR="007D5162" w:rsidRDefault="007D5162" w:rsidP="007D5162"/>
    <w:p w14:paraId="345C99F8" w14:textId="77777777" w:rsidR="007D5162" w:rsidRPr="007D5162" w:rsidRDefault="007D5162" w:rsidP="007D5162">
      <w:pPr>
        <w:rPr>
          <w:b/>
        </w:rPr>
      </w:pPr>
      <w:r w:rsidRPr="007D5162">
        <w:rPr>
          <w:b/>
        </w:rPr>
        <w:t>Example:</w:t>
      </w:r>
    </w:p>
    <w:p w14:paraId="5F8B9050" w14:textId="77777777" w:rsidR="007D5162" w:rsidRPr="007D5162" w:rsidRDefault="007D5162" w:rsidP="007D5162">
      <w:r w:rsidRPr="007D5162">
        <w:t xml:space="preserve">SA 1. </w:t>
      </w:r>
      <w:r>
        <w:t>Please identify the learning management system you are using.</w:t>
      </w:r>
    </w:p>
    <w:p w14:paraId="082C495F" w14:textId="77777777" w:rsidR="007D5162" w:rsidRPr="006A12E7" w:rsidRDefault="007D5162" w:rsidP="007D5162">
      <w:r w:rsidRPr="006A12E7">
        <w:t>Desire2Learn</w:t>
      </w:r>
    </w:p>
    <w:p w14:paraId="2607821A" w14:textId="77777777" w:rsidR="007D5162" w:rsidRPr="006A12E7" w:rsidRDefault="007D5162" w:rsidP="007D5162">
      <w:r w:rsidRPr="006A12E7">
        <w:t>BlackBoard</w:t>
      </w:r>
    </w:p>
    <w:p w14:paraId="0916E8F4" w14:textId="77777777" w:rsidR="007D5162" w:rsidRPr="006A12E7" w:rsidRDefault="007D5162" w:rsidP="007D5162">
      <w:r w:rsidRPr="006A12E7">
        <w:t>Moodle</w:t>
      </w:r>
    </w:p>
    <w:p w14:paraId="4EF39362" w14:textId="77777777" w:rsidR="007D5162" w:rsidRPr="007D5162" w:rsidRDefault="007D5162" w:rsidP="007D5162"/>
    <w:p w14:paraId="716A0006" w14:textId="2831FB13" w:rsidR="00D75DEF" w:rsidRDefault="00C9656C" w:rsidP="007D5162">
      <w:pPr>
        <w:pStyle w:val="H2SubHeader"/>
      </w:pPr>
      <w:r w:rsidRPr="00C9656C">
        <w:rPr>
          <w:noProof/>
          <w:lang w:val="en-GB" w:eastAsia="en-GB"/>
        </w:rPr>
        <w:drawing>
          <wp:anchor distT="0" distB="0" distL="114300" distR="114300" simplePos="0" relativeHeight="251683840" behindDoc="0" locked="0" layoutInCell="1" allowOverlap="1" wp14:anchorId="5C4F5C04" wp14:editId="2D2DA85E">
            <wp:simplePos x="0" y="0"/>
            <wp:positionH relativeFrom="column">
              <wp:posOffset>4274820</wp:posOffset>
            </wp:positionH>
            <wp:positionV relativeFrom="paragraph">
              <wp:posOffset>0</wp:posOffset>
            </wp:positionV>
            <wp:extent cx="1809750" cy="13938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9750" cy="13938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85888" behindDoc="0" locked="0" layoutInCell="1" allowOverlap="1" wp14:anchorId="542AA30F" wp14:editId="2079C366">
                <wp:simplePos x="0" y="0"/>
                <wp:positionH relativeFrom="column">
                  <wp:posOffset>4293870</wp:posOffset>
                </wp:positionH>
                <wp:positionV relativeFrom="paragraph">
                  <wp:posOffset>1453515</wp:posOffset>
                </wp:positionV>
                <wp:extent cx="1809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a:effectLst/>
                      </wps:spPr>
                      <wps:txbx>
                        <w:txbxContent>
                          <w:p w14:paraId="5DD9D736" w14:textId="463F05DD" w:rsidR="00C9656C" w:rsidRPr="00843D7B"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fldSimple w:instr=" SEQ Figure \* ARABIC ">
                              <w:r w:rsidR="00FC43B2">
                                <w:rPr>
                                  <w:noProof/>
                                </w:rPr>
                                <w:t>6</w:t>
                              </w:r>
                            </w:fldSimple>
                            <w:r w:rsidR="0014468B">
                              <w:t>:</w:t>
                            </w:r>
                            <w:r>
                              <w:t xml:space="preserve"> Sample Matching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AA30F" id="Text Box 19" o:spid="_x0000_s1031" type="#_x0000_t202" style="position:absolute;margin-left:338.1pt;margin-top:114.45pt;width:1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" stroked="f">
                <v:textbox style="mso-fit-shape-to-text:t" inset="0,0,0,0">
                  <w:txbxContent>
                    <w:p w14:paraId="5DD9D736" w14:textId="463F05DD" w:rsidR="00C9656C" w:rsidRPr="00843D7B" w:rsidRDefault="00C9656C" w:rsidP="0014468B">
                      <w:pPr>
                        <w:pStyle w:val="Caption"/>
                        <w:jc w:val="center"/>
                        <w:rPr>
                          <w:rFonts w:asciiTheme="majorHAnsi" w:eastAsiaTheme="majorEastAsia" w:hAnsiTheme="majorHAnsi" w:cstheme="majorBidi"/>
                          <w:b/>
                          <w:caps/>
                          <w:color w:val="E87511" w:themeColor="background2"/>
                          <w:spacing w:val="20"/>
                          <w:sz w:val="19"/>
                          <w:szCs w:val="19"/>
                          <w14:stylisticSets>
                            <w14:styleSet w14:id="1"/>
                          </w14:stylisticSets>
                        </w:rPr>
                      </w:pPr>
                      <w:r>
                        <w:t xml:space="preserve">Figure </w:t>
                      </w:r>
                      <w:r w:rsidR="00583D06">
                        <w:fldChar w:fldCharType="begin"/>
                      </w:r>
                      <w:r w:rsidR="00583D06">
                        <w:instrText xml:space="preserve"> SEQ Figure \* ARABIC </w:instrText>
                      </w:r>
                      <w:r w:rsidR="00583D06">
                        <w:fldChar w:fldCharType="separate"/>
                      </w:r>
                      <w:r w:rsidR="00FC43B2">
                        <w:rPr>
                          <w:noProof/>
                        </w:rPr>
                        <w:t>6</w:t>
                      </w:r>
                      <w:r w:rsidR="00583D06">
                        <w:rPr>
                          <w:noProof/>
                        </w:rPr>
                        <w:fldChar w:fldCharType="end"/>
                      </w:r>
                      <w:r w:rsidR="0014468B">
                        <w:t>:</w:t>
                      </w:r>
                      <w:r>
                        <w:t xml:space="preserve"> Sample Matching Question in Brightspace</w:t>
                      </w:r>
                    </w:p>
                  </w:txbxContent>
                </v:textbox>
                <w10:wrap type="square"/>
              </v:shape>
            </w:pict>
          </mc:Fallback>
        </mc:AlternateContent>
      </w:r>
      <w:r w:rsidR="00D75DEF" w:rsidRPr="00B8154C">
        <w:t>Matching (MAT)</w:t>
      </w:r>
    </w:p>
    <w:p w14:paraId="0A8FD5D4" w14:textId="77777777" w:rsidR="00D75DEF" w:rsidRDefault="00D75DEF" w:rsidP="007D5162">
      <w:pPr>
        <w:pStyle w:val="H3Subheading"/>
      </w:pPr>
      <w:r>
        <w:t>Format for questions:</w:t>
      </w:r>
    </w:p>
    <w:p w14:paraId="5E344D80" w14:textId="56AEED1C" w:rsidR="00C9656C" w:rsidRDefault="00142DB3" w:rsidP="00C9656C">
      <w:pPr>
        <w:pStyle w:val="ListParagraph"/>
        <w:numPr>
          <w:ilvl w:val="0"/>
          <w:numId w:val="23"/>
        </w:numPr>
      </w:pPr>
      <w:r>
        <w:t>Type match before your question text followed by a space</w:t>
      </w:r>
    </w:p>
    <w:p w14:paraId="32C29960" w14:textId="4B354BEF" w:rsidR="00142DB3" w:rsidRDefault="00142DB3" w:rsidP="00C9656C">
      <w:pPr>
        <w:pStyle w:val="ListParagraph"/>
        <w:numPr>
          <w:ilvl w:val="0"/>
          <w:numId w:val="23"/>
        </w:numPr>
      </w:pPr>
      <w:r>
        <w:t>Separate the pairs with a slash ( / ) with a space on each side of the slash</w:t>
      </w:r>
    </w:p>
    <w:p w14:paraId="4BA0FC2F" w14:textId="77777777" w:rsidR="00C9656C" w:rsidRDefault="00C9656C" w:rsidP="00C9656C"/>
    <w:p w14:paraId="24914DE0" w14:textId="4AF983BA" w:rsidR="00C9656C" w:rsidRDefault="00C9656C" w:rsidP="00C9656C">
      <w:pPr>
        <w:rPr>
          <w:b/>
        </w:rPr>
      </w:pPr>
      <w:r>
        <w:rPr>
          <w:b/>
        </w:rPr>
        <w:t>Example:</w:t>
      </w:r>
    </w:p>
    <w:p w14:paraId="3235995E" w14:textId="77777777" w:rsidR="00C9656C" w:rsidRPr="00142DB3" w:rsidRDefault="00C9656C" w:rsidP="00C9656C">
      <w:r w:rsidRPr="00142DB3">
        <w:t>Match 4. Match the number with its spelling.</w:t>
      </w:r>
    </w:p>
    <w:p w14:paraId="4D497CAC" w14:textId="77777777" w:rsidR="00C9656C" w:rsidRDefault="00C9656C" w:rsidP="00C9656C">
      <w:pPr>
        <w:pStyle w:val="ListParagraph"/>
        <w:ind w:left="0"/>
      </w:pPr>
      <w:r>
        <w:t>3 / three</w:t>
      </w:r>
    </w:p>
    <w:p w14:paraId="17409DF1" w14:textId="77777777" w:rsidR="00C9656C" w:rsidRDefault="00C9656C" w:rsidP="00C9656C">
      <w:pPr>
        <w:pStyle w:val="ListParagraph"/>
        <w:ind w:left="0"/>
      </w:pPr>
      <w:r>
        <w:t>1 / one</w:t>
      </w:r>
    </w:p>
    <w:p w14:paraId="24F7D6A8" w14:textId="77777777" w:rsidR="00C9656C" w:rsidRDefault="00C9656C" w:rsidP="00C355BA">
      <w:pPr>
        <w:pStyle w:val="ListParagraph"/>
        <w:spacing w:after="240"/>
        <w:ind w:left="0"/>
      </w:pPr>
      <w:r>
        <w:t>12 / twelve</w:t>
      </w:r>
    </w:p>
    <w:p w14:paraId="78411FB9" w14:textId="65CE0DF7" w:rsidR="00D75DEF" w:rsidRDefault="00D75DEF" w:rsidP="007D5162">
      <w:pPr>
        <w:pStyle w:val="H2SubHeader"/>
      </w:pPr>
      <w:r w:rsidRPr="00B8154C">
        <w:t>Ordering (ORD)</w:t>
      </w:r>
    </w:p>
    <w:p w14:paraId="756AE27B" w14:textId="010A3C58" w:rsidR="00D75DEF" w:rsidRDefault="00D75DEF" w:rsidP="007D5162">
      <w:pPr>
        <w:pStyle w:val="H3Subheading"/>
      </w:pPr>
      <w:r>
        <w:t>Format for questions:</w:t>
      </w:r>
    </w:p>
    <w:p w14:paraId="443E4A4A" w14:textId="302B96B2" w:rsidR="00C9656C" w:rsidRDefault="00142DB3" w:rsidP="00C9656C">
      <w:pPr>
        <w:pStyle w:val="ListParagraph"/>
        <w:numPr>
          <w:ilvl w:val="0"/>
          <w:numId w:val="23"/>
        </w:numPr>
      </w:pPr>
      <w:r w:rsidRPr="00C9656C">
        <w:rPr>
          <w:noProof/>
          <w:lang w:val="en-GB" w:eastAsia="en-GB"/>
        </w:rPr>
        <w:drawing>
          <wp:anchor distT="0" distB="0" distL="114300" distR="114300" simplePos="0" relativeHeight="251686912" behindDoc="0" locked="0" layoutInCell="1" allowOverlap="1" wp14:anchorId="540CE29D" wp14:editId="07A35100">
            <wp:simplePos x="0" y="0"/>
            <wp:positionH relativeFrom="column">
              <wp:posOffset>3398520</wp:posOffset>
            </wp:positionH>
            <wp:positionV relativeFrom="paragraph">
              <wp:posOffset>8890</wp:posOffset>
            </wp:positionV>
            <wp:extent cx="3838575" cy="14922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8575" cy="149225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88960" behindDoc="0" locked="0" layoutInCell="1" allowOverlap="1" wp14:anchorId="67E981E6" wp14:editId="1340F90B">
                <wp:simplePos x="0" y="0"/>
                <wp:positionH relativeFrom="column">
                  <wp:posOffset>3255645</wp:posOffset>
                </wp:positionH>
                <wp:positionV relativeFrom="paragraph">
                  <wp:posOffset>1558290</wp:posOffset>
                </wp:positionV>
                <wp:extent cx="38385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14:paraId="60BBA8C8" w14:textId="7AD0B903" w:rsidR="00142DB3" w:rsidRPr="00617D3F" w:rsidRDefault="00142DB3" w:rsidP="0014468B">
                            <w:pPr>
                              <w:pStyle w:val="Caption"/>
                              <w:jc w:val="center"/>
                              <w:rPr>
                                <w:color w:val="55595B" w:themeColor="text1"/>
                                <w:sz w:val="20"/>
                              </w:rPr>
                            </w:pPr>
                            <w:r>
                              <w:t xml:space="preserve">Figure </w:t>
                            </w:r>
                            <w:fldSimple w:instr=" SEQ Figure \* ARABIC ">
                              <w:r w:rsidR="00FC43B2">
                                <w:rPr>
                                  <w:noProof/>
                                </w:rPr>
                                <w:t>7</w:t>
                              </w:r>
                            </w:fldSimple>
                            <w:r w:rsidR="0014468B">
                              <w:t>:</w:t>
                            </w:r>
                            <w:r>
                              <w:t xml:space="preserve"> Sample Ordering Question in Brightspace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981E6" id="Text Box 21" o:spid="_x0000_s1032" type="#_x0000_t202" style="position:absolute;left:0;text-align:left;margin-left:256.35pt;margin-top:122.7pt;width:302.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" stroked="f">
                <v:textbox style="mso-fit-shape-to-text:t" inset="0,0,0,0">
                  <w:txbxContent>
                    <w:p w14:paraId="60BBA8C8" w14:textId="7AD0B903" w:rsidR="00142DB3" w:rsidRPr="00617D3F" w:rsidRDefault="00142DB3" w:rsidP="0014468B">
                      <w:pPr>
                        <w:pStyle w:val="Caption"/>
                        <w:jc w:val="center"/>
                        <w:rPr>
                          <w:color w:val="55595B" w:themeColor="text1"/>
                          <w:sz w:val="20"/>
                        </w:rPr>
                      </w:pPr>
                      <w:r>
                        <w:t xml:space="preserve">Figure </w:t>
                      </w:r>
                      <w:r w:rsidR="00583D06">
                        <w:fldChar w:fldCharType="begin"/>
                      </w:r>
                      <w:r w:rsidR="00583D06">
                        <w:instrText xml:space="preserve"> SEQ Figure \* ARABIC </w:instrText>
                      </w:r>
                      <w:r w:rsidR="00583D06">
                        <w:fldChar w:fldCharType="separate"/>
                      </w:r>
                      <w:r w:rsidR="00FC43B2">
                        <w:rPr>
                          <w:noProof/>
                        </w:rPr>
                        <w:t>7</w:t>
                      </w:r>
                      <w:r w:rsidR="00583D06">
                        <w:rPr>
                          <w:noProof/>
                        </w:rPr>
                        <w:fldChar w:fldCharType="end"/>
                      </w:r>
                      <w:r w:rsidR="0014468B">
                        <w:t>:</w:t>
                      </w:r>
                      <w:r>
                        <w:t xml:space="preserve"> Sample Ordering Question in Brightspace</w:t>
                      </w:r>
                    </w:p>
                  </w:txbxContent>
                </v:textbox>
                <w10:wrap type="square"/>
              </v:shape>
            </w:pict>
          </mc:Fallback>
        </mc:AlternateContent>
      </w:r>
      <w:r>
        <w:t>Type order before your question text followed by a space</w:t>
      </w:r>
    </w:p>
    <w:p w14:paraId="1F67159D" w14:textId="7CCCF15B" w:rsidR="00142DB3" w:rsidRDefault="00142DB3" w:rsidP="00C9656C">
      <w:pPr>
        <w:pStyle w:val="ListParagraph"/>
        <w:numPr>
          <w:ilvl w:val="0"/>
          <w:numId w:val="23"/>
        </w:numPr>
      </w:pPr>
      <w:r>
        <w:t>List answers in the correct order on separate lines</w:t>
      </w:r>
    </w:p>
    <w:p w14:paraId="7CB0290F" w14:textId="77777777" w:rsidR="00142DB3" w:rsidRDefault="00142DB3" w:rsidP="00142DB3"/>
    <w:p w14:paraId="7E601567" w14:textId="77C1812C" w:rsidR="00142DB3" w:rsidRDefault="00142DB3" w:rsidP="00142DB3">
      <w:pPr>
        <w:rPr>
          <w:b/>
        </w:rPr>
      </w:pPr>
      <w:r>
        <w:rPr>
          <w:b/>
        </w:rPr>
        <w:t>Example:</w:t>
      </w:r>
    </w:p>
    <w:p w14:paraId="15304DE4" w14:textId="77777777" w:rsidR="00142DB3" w:rsidRPr="00142DB3" w:rsidRDefault="00142DB3" w:rsidP="00142DB3">
      <w:r w:rsidRPr="00142DB3">
        <w:t>Order 5. Order the following planets according to distance from the sun, shortest to longest.</w:t>
      </w:r>
    </w:p>
    <w:p w14:paraId="7928EA42" w14:textId="03230545" w:rsidR="00142DB3" w:rsidRPr="00142DB3" w:rsidRDefault="00142DB3" w:rsidP="00142DB3">
      <w:r w:rsidRPr="00142DB3">
        <w:t>Mercury</w:t>
      </w:r>
    </w:p>
    <w:p w14:paraId="31AFDC4A" w14:textId="77777777" w:rsidR="00142DB3" w:rsidRPr="00142DB3" w:rsidRDefault="00142DB3" w:rsidP="00142DB3">
      <w:r w:rsidRPr="00142DB3">
        <w:t>Earth</w:t>
      </w:r>
    </w:p>
    <w:p w14:paraId="42A2D587" w14:textId="77777777" w:rsidR="00142DB3" w:rsidRPr="00142DB3" w:rsidRDefault="00142DB3" w:rsidP="00142DB3">
      <w:r w:rsidRPr="00142DB3">
        <w:t>Mars</w:t>
      </w:r>
    </w:p>
    <w:p w14:paraId="7BE6834A" w14:textId="77777777" w:rsidR="00142DB3" w:rsidRPr="00142DB3" w:rsidRDefault="00142DB3" w:rsidP="00142DB3">
      <w:r w:rsidRPr="00142DB3">
        <w:t>Jupiter</w:t>
      </w:r>
    </w:p>
    <w:p w14:paraId="47220335" w14:textId="5956487B" w:rsidR="00142DB3" w:rsidRPr="00142DB3" w:rsidRDefault="00142DB3" w:rsidP="00142DB3">
      <w:r w:rsidRPr="00142DB3">
        <w:t>Neptune</w:t>
      </w:r>
    </w:p>
    <w:p w14:paraId="5B61B76E" w14:textId="02A6E8BF" w:rsidR="00C9656C" w:rsidRPr="00C9656C" w:rsidRDefault="00C9656C" w:rsidP="00C9656C"/>
    <w:p w14:paraId="0AD97829" w14:textId="6FB76BC7" w:rsidR="00EC026D" w:rsidRPr="0011483F" w:rsidRDefault="002520DA" w:rsidP="00A347EE">
      <w:pPr>
        <w:pStyle w:val="H1SectionHeaderFirstline"/>
      </w:pPr>
      <w:r>
        <w:t xml:space="preserve">Considerations for </w:t>
      </w:r>
      <w:r w:rsidR="00827629">
        <w:t>Question Creation</w:t>
      </w:r>
    </w:p>
    <w:p w14:paraId="53E36355" w14:textId="678E0152" w:rsidR="007947C9" w:rsidRDefault="007947C9" w:rsidP="002520DA">
      <w:pPr>
        <w:pStyle w:val="ListParagraph"/>
        <w:numPr>
          <w:ilvl w:val="0"/>
          <w:numId w:val="25"/>
        </w:numPr>
      </w:pPr>
      <w:r>
        <w:t>Do not put in special characters</w:t>
      </w:r>
      <w:r w:rsidR="002520DA">
        <w:t xml:space="preserve"> in question or answer text</w:t>
      </w:r>
      <w:r>
        <w:t xml:space="preserve"> (such as /, #, $, or %, “”)</w:t>
      </w:r>
    </w:p>
    <w:p w14:paraId="556694AF" w14:textId="77777777" w:rsidR="007947C9" w:rsidRDefault="007947C9" w:rsidP="002520DA">
      <w:pPr>
        <w:pStyle w:val="ListParagraph"/>
        <w:numPr>
          <w:ilvl w:val="0"/>
          <w:numId w:val="25"/>
        </w:numPr>
      </w:pPr>
      <w:r>
        <w:t xml:space="preserve">Do not put in any extra text that you do not want included in the questions or options </w:t>
      </w:r>
    </w:p>
    <w:p w14:paraId="1D1F0806" w14:textId="77777777" w:rsidR="00DC0118" w:rsidRDefault="00DC0118" w:rsidP="00DC0118">
      <w:pPr>
        <w:pStyle w:val="ListParagraph"/>
        <w:numPr>
          <w:ilvl w:val="0"/>
          <w:numId w:val="25"/>
        </w:numPr>
      </w:pPr>
      <w:r>
        <w:t>The quiz importer tool does not recognize italics or bolding so if you would like to highlight something as important you can use all capital lettering</w:t>
      </w:r>
    </w:p>
    <w:p w14:paraId="0EEA215F" w14:textId="76F3E09F" w:rsidR="004E21B7" w:rsidRDefault="004E21B7" w:rsidP="002520DA">
      <w:pPr>
        <w:pStyle w:val="ListParagraph"/>
        <w:numPr>
          <w:ilvl w:val="0"/>
          <w:numId w:val="25"/>
        </w:numPr>
      </w:pPr>
      <w:r>
        <w:t>Put match, order, SA and LA questions either at the beginning or the end of your quiz so then you can utilize the numbered list functionality in Word more easily</w:t>
      </w:r>
    </w:p>
    <w:p w14:paraId="0C8BDC5B" w14:textId="77777777" w:rsidR="00AD744A" w:rsidRPr="00FF6234" w:rsidRDefault="00AD744A" w:rsidP="00AD744A">
      <w:pPr>
        <w:numPr>
          <w:ilvl w:val="0"/>
          <w:numId w:val="25"/>
        </w:numPr>
        <w:contextualSpacing/>
        <w:rPr>
          <w:rFonts w:ascii="Calibri" w:eastAsia="Calibri" w:hAnsi="Calibri" w:cs="Times New Roman"/>
          <w:color w:val="55595B"/>
        </w:rPr>
      </w:pPr>
      <w:r w:rsidRPr="00FF6234">
        <w:rPr>
          <w:rFonts w:ascii="Calibri" w:eastAsia="Calibri" w:hAnsi="Calibri" w:cs="Times New Roman"/>
          <w:color w:val="55595B"/>
        </w:rPr>
        <w:t>Attach all pictures that you would like included in the quiz saved as the corresponding number</w:t>
      </w:r>
      <w:r>
        <w:rPr>
          <w:rFonts w:ascii="Calibri" w:eastAsia="Calibri" w:hAnsi="Calibri" w:cs="Times New Roman"/>
          <w:color w:val="55595B"/>
        </w:rPr>
        <w:t xml:space="preserve"> and brief</w:t>
      </w:r>
      <w:r w:rsidRPr="00FF6234">
        <w:rPr>
          <w:rFonts w:ascii="Calibri" w:eastAsia="Calibri" w:hAnsi="Calibri" w:cs="Times New Roman"/>
          <w:color w:val="55595B"/>
        </w:rPr>
        <w:t xml:space="preserve"> </w:t>
      </w:r>
      <w:r>
        <w:rPr>
          <w:rFonts w:ascii="Calibri" w:eastAsia="Calibri" w:hAnsi="Calibri" w:cs="Times New Roman"/>
          <w:color w:val="55595B"/>
        </w:rPr>
        <w:t xml:space="preserve">description/title of the question </w:t>
      </w:r>
      <w:r w:rsidRPr="00FF6234">
        <w:rPr>
          <w:rFonts w:ascii="Calibri" w:eastAsia="Calibri" w:hAnsi="Calibri" w:cs="Times New Roman"/>
          <w:color w:val="55595B"/>
        </w:rPr>
        <w:t>in the quiz</w:t>
      </w:r>
    </w:p>
    <w:p w14:paraId="56630FEB" w14:textId="77777777" w:rsidR="00AD744A" w:rsidRDefault="00AD744A" w:rsidP="00AD744A">
      <w:pPr>
        <w:numPr>
          <w:ilvl w:val="0"/>
          <w:numId w:val="25"/>
        </w:numPr>
        <w:contextualSpacing/>
        <w:rPr>
          <w:rFonts w:ascii="Calibri" w:eastAsia="Calibri" w:hAnsi="Calibri" w:cs="Times New Roman"/>
          <w:color w:val="55595B"/>
        </w:rPr>
      </w:pPr>
      <w:r w:rsidRPr="00FF6234">
        <w:rPr>
          <w:rFonts w:ascii="Calibri" w:eastAsia="Calibri" w:hAnsi="Calibri" w:cs="Times New Roman"/>
          <w:color w:val="55595B"/>
        </w:rPr>
        <w:t>All pictures that are included in the quiz require either alt text descriptions or the question needs to explain the image fully in order to meet AODA</w:t>
      </w:r>
    </w:p>
    <w:p w14:paraId="31668B68" w14:textId="5F95F873" w:rsidR="00AD744A" w:rsidRDefault="00AD744A" w:rsidP="00AD744A">
      <w:pPr>
        <w:numPr>
          <w:ilvl w:val="1"/>
          <w:numId w:val="25"/>
        </w:numPr>
        <w:contextualSpacing/>
        <w:rPr>
          <w:rFonts w:ascii="Calibri" w:eastAsia="Calibri" w:hAnsi="Calibri" w:cs="Times New Roman"/>
          <w:color w:val="55595B"/>
        </w:rPr>
      </w:pPr>
      <w:r>
        <w:rPr>
          <w:rFonts w:ascii="Calibri" w:eastAsia="Calibri" w:hAnsi="Calibri" w:cs="Times New Roman"/>
          <w:color w:val="55595B"/>
        </w:rPr>
        <w:t xml:space="preserve">Alt text is very important </w:t>
      </w:r>
      <w:r w:rsidR="002D2F64">
        <w:rPr>
          <w:rFonts w:ascii="Calibri" w:eastAsia="Calibri" w:hAnsi="Calibri" w:cs="Times New Roman"/>
          <w:color w:val="55595B"/>
        </w:rPr>
        <w:t xml:space="preserve">and needs to explain the picture </w:t>
      </w:r>
      <w:r w:rsidR="00980372">
        <w:rPr>
          <w:rFonts w:ascii="Calibri" w:eastAsia="Calibri" w:hAnsi="Calibri" w:cs="Times New Roman"/>
          <w:color w:val="55595B"/>
        </w:rPr>
        <w:t>fully so</w:t>
      </w:r>
      <w:r w:rsidR="00783DD2">
        <w:rPr>
          <w:rFonts w:ascii="Calibri" w:eastAsia="Calibri" w:hAnsi="Calibri" w:cs="Times New Roman"/>
          <w:color w:val="55595B"/>
        </w:rPr>
        <w:t xml:space="preserve"> </w:t>
      </w:r>
      <w:r w:rsidR="00980372">
        <w:rPr>
          <w:rFonts w:ascii="Calibri" w:eastAsia="Calibri" w:hAnsi="Calibri" w:cs="Times New Roman"/>
          <w:color w:val="55595B"/>
        </w:rPr>
        <w:t xml:space="preserve">people with vision </w:t>
      </w:r>
      <w:r w:rsidR="00783DD2">
        <w:rPr>
          <w:rFonts w:ascii="Calibri" w:eastAsia="Calibri" w:hAnsi="Calibri" w:cs="Times New Roman"/>
          <w:color w:val="55595B"/>
        </w:rPr>
        <w:t xml:space="preserve">difficulties using </w:t>
      </w:r>
      <w:r w:rsidR="00980372">
        <w:rPr>
          <w:rFonts w:ascii="Calibri" w:eastAsia="Calibri" w:hAnsi="Calibri" w:cs="Times New Roman"/>
          <w:color w:val="55595B"/>
        </w:rPr>
        <w:t>sc</w:t>
      </w:r>
      <w:r w:rsidR="00FC43B2">
        <w:rPr>
          <w:rFonts w:ascii="Calibri" w:eastAsia="Calibri" w:hAnsi="Calibri" w:cs="Times New Roman"/>
          <w:color w:val="55595B"/>
        </w:rPr>
        <w:t>reen readers can understand the</w:t>
      </w:r>
      <w:r w:rsidR="002D2F64">
        <w:rPr>
          <w:rFonts w:ascii="Calibri" w:eastAsia="Calibri" w:hAnsi="Calibri" w:cs="Times New Roman"/>
          <w:color w:val="55595B"/>
        </w:rPr>
        <w:t xml:space="preserve"> image</w:t>
      </w:r>
      <w:r w:rsidR="00FC43B2">
        <w:rPr>
          <w:rFonts w:ascii="Calibri" w:eastAsia="Calibri" w:hAnsi="Calibri" w:cs="Times New Roman"/>
          <w:color w:val="55595B"/>
        </w:rPr>
        <w:t>’s purpose</w:t>
      </w:r>
      <w:r w:rsidR="002D2F64">
        <w:rPr>
          <w:rFonts w:ascii="Calibri" w:eastAsia="Calibri" w:hAnsi="Calibri" w:cs="Times New Roman"/>
          <w:color w:val="55595B"/>
        </w:rPr>
        <w:t xml:space="preserve"> in the quiz </w:t>
      </w:r>
    </w:p>
    <w:p w14:paraId="45FED0E0" w14:textId="19E255F4" w:rsidR="00AD744A" w:rsidRDefault="00AD744A" w:rsidP="00AD744A">
      <w:pPr>
        <w:numPr>
          <w:ilvl w:val="1"/>
          <w:numId w:val="25"/>
        </w:numPr>
        <w:contextualSpacing/>
        <w:rPr>
          <w:rFonts w:ascii="Calibri" w:eastAsia="Calibri" w:hAnsi="Calibri" w:cs="Times New Roman"/>
          <w:color w:val="55595B"/>
        </w:rPr>
      </w:pPr>
      <w:r>
        <w:rPr>
          <w:rFonts w:ascii="Calibri" w:eastAsia="Calibri" w:hAnsi="Calibri" w:cs="Times New Roman"/>
          <w:color w:val="55595B"/>
        </w:rPr>
        <w:t>Perhaps put the pictures in the following table for easier organization</w:t>
      </w:r>
      <w:r w:rsidR="00980372">
        <w:rPr>
          <w:rFonts w:ascii="Calibri" w:eastAsia="Calibri" w:hAnsi="Calibri" w:cs="Times New Roman"/>
          <w:color w:val="55595B"/>
        </w:rPr>
        <w:t xml:space="preserve"> </w:t>
      </w:r>
    </w:p>
    <w:tbl>
      <w:tblPr>
        <w:tblStyle w:val="TableGrid"/>
        <w:tblW w:w="0" w:type="auto"/>
        <w:tblLook w:val="04A0" w:firstRow="1" w:lastRow="0" w:firstColumn="1" w:lastColumn="0" w:noHBand="0" w:noVBand="1"/>
      </w:tblPr>
      <w:tblGrid>
        <w:gridCol w:w="2996"/>
        <w:gridCol w:w="2997"/>
        <w:gridCol w:w="2997"/>
      </w:tblGrid>
      <w:tr w:rsidR="002D2F64" w14:paraId="1086DC33" w14:textId="77777777" w:rsidTr="00D3025E">
        <w:tc>
          <w:tcPr>
            <w:tcW w:w="2996" w:type="dxa"/>
          </w:tcPr>
          <w:p w14:paraId="74460F5A" w14:textId="12362EB3" w:rsidR="002D2F64" w:rsidRDefault="002D2F64" w:rsidP="00D3025E">
            <w:pPr>
              <w:contextualSpacing/>
              <w:rPr>
                <w:rFonts w:ascii="Calibri" w:eastAsia="Calibri" w:hAnsi="Calibri" w:cs="Times New Roman"/>
                <w:color w:val="55595B"/>
              </w:rPr>
            </w:pPr>
            <w:r>
              <w:rPr>
                <w:rFonts w:ascii="Calibri" w:eastAsia="Calibri" w:hAnsi="Calibri" w:cs="Times New Roman"/>
                <w:color w:val="55595B"/>
              </w:rPr>
              <w:t xml:space="preserve">Question Text </w:t>
            </w:r>
          </w:p>
        </w:tc>
        <w:tc>
          <w:tcPr>
            <w:tcW w:w="2997" w:type="dxa"/>
          </w:tcPr>
          <w:p w14:paraId="3EC7E0EA" w14:textId="11238427" w:rsidR="002D2F64" w:rsidRDefault="002D2F64" w:rsidP="00D3025E">
            <w:pPr>
              <w:contextualSpacing/>
              <w:rPr>
                <w:rFonts w:ascii="Calibri" w:eastAsia="Calibri" w:hAnsi="Calibri" w:cs="Times New Roman"/>
                <w:color w:val="55595B"/>
              </w:rPr>
            </w:pPr>
            <w:r>
              <w:rPr>
                <w:rFonts w:ascii="Calibri" w:eastAsia="Calibri" w:hAnsi="Calibri" w:cs="Times New Roman"/>
                <w:color w:val="55595B"/>
              </w:rPr>
              <w:t>Image Name</w:t>
            </w:r>
          </w:p>
        </w:tc>
        <w:tc>
          <w:tcPr>
            <w:tcW w:w="2997" w:type="dxa"/>
          </w:tcPr>
          <w:p w14:paraId="150C362B" w14:textId="1A917A40" w:rsidR="002D2F64" w:rsidRDefault="002D2F64" w:rsidP="00D3025E">
            <w:pPr>
              <w:contextualSpacing/>
              <w:rPr>
                <w:rFonts w:ascii="Calibri" w:eastAsia="Calibri" w:hAnsi="Calibri" w:cs="Times New Roman"/>
                <w:color w:val="55595B"/>
              </w:rPr>
            </w:pPr>
            <w:r>
              <w:rPr>
                <w:rFonts w:ascii="Calibri" w:eastAsia="Calibri" w:hAnsi="Calibri" w:cs="Times New Roman"/>
                <w:color w:val="55595B"/>
              </w:rPr>
              <w:t>Alt Text</w:t>
            </w:r>
          </w:p>
        </w:tc>
      </w:tr>
      <w:tr w:rsidR="002D2F64" w14:paraId="4AF279B9" w14:textId="77777777" w:rsidTr="00D3025E">
        <w:tc>
          <w:tcPr>
            <w:tcW w:w="2996" w:type="dxa"/>
          </w:tcPr>
          <w:p w14:paraId="56C072B2" w14:textId="7B233D73" w:rsidR="00FC43B2" w:rsidRDefault="00DF52C8" w:rsidP="00DF52C8">
            <w:pPr>
              <w:contextualSpacing/>
              <w:rPr>
                <w:rFonts w:ascii="Calibri" w:eastAsia="Calibri" w:hAnsi="Calibri" w:cs="Times New Roman"/>
                <w:color w:val="55595B"/>
              </w:rPr>
            </w:pPr>
            <w:r>
              <w:rPr>
                <w:rFonts w:ascii="Calibri" w:eastAsia="Calibri" w:hAnsi="Calibri" w:cs="Times New Roman"/>
                <w:color w:val="55595B"/>
              </w:rPr>
              <w:t>Where in the image below is the equilateral triangle</w:t>
            </w:r>
            <w:r w:rsidR="00DC0118">
              <w:rPr>
                <w:rFonts w:ascii="Calibri" w:eastAsia="Calibri" w:hAnsi="Calibri" w:cs="Times New Roman"/>
                <w:color w:val="55595B"/>
              </w:rPr>
              <w:t>?</w:t>
            </w:r>
          </w:p>
          <w:p w14:paraId="11E2B24B" w14:textId="6A6A6D2A" w:rsidR="00DF52C8" w:rsidRDefault="00DF52C8" w:rsidP="00DF52C8">
            <w:pPr>
              <w:pStyle w:val="ListParagraph"/>
              <w:numPr>
                <w:ilvl w:val="0"/>
                <w:numId w:val="32"/>
              </w:numPr>
              <w:rPr>
                <w:rFonts w:ascii="Calibri" w:eastAsia="Calibri" w:hAnsi="Calibri" w:cs="Times New Roman"/>
                <w:color w:val="55595B"/>
              </w:rPr>
            </w:pPr>
            <w:r>
              <w:rPr>
                <w:rFonts w:ascii="Calibri" w:eastAsia="Calibri" w:hAnsi="Calibri" w:cs="Times New Roman"/>
                <w:color w:val="55595B"/>
              </w:rPr>
              <w:t>Right</w:t>
            </w:r>
          </w:p>
          <w:p w14:paraId="5410159D" w14:textId="280BCA73" w:rsidR="00DF52C8" w:rsidRDefault="00DF52C8" w:rsidP="00DF52C8">
            <w:pPr>
              <w:pStyle w:val="ListParagraph"/>
              <w:numPr>
                <w:ilvl w:val="0"/>
                <w:numId w:val="32"/>
              </w:numPr>
              <w:rPr>
                <w:rFonts w:ascii="Calibri" w:eastAsia="Calibri" w:hAnsi="Calibri" w:cs="Times New Roman"/>
                <w:color w:val="55595B"/>
              </w:rPr>
            </w:pPr>
            <w:r>
              <w:rPr>
                <w:rFonts w:ascii="Calibri" w:eastAsia="Calibri" w:hAnsi="Calibri" w:cs="Times New Roman"/>
                <w:color w:val="55595B"/>
              </w:rPr>
              <w:t xml:space="preserve">Middle </w:t>
            </w:r>
          </w:p>
          <w:p w14:paraId="676259B8" w14:textId="23D600C9" w:rsidR="00DF52C8" w:rsidRPr="00DF52C8" w:rsidRDefault="00DF52C8" w:rsidP="00DF52C8">
            <w:pPr>
              <w:pStyle w:val="ListParagraph"/>
              <w:numPr>
                <w:ilvl w:val="0"/>
                <w:numId w:val="32"/>
              </w:numPr>
              <w:rPr>
                <w:rFonts w:ascii="Calibri" w:eastAsia="Calibri" w:hAnsi="Calibri" w:cs="Times New Roman"/>
                <w:color w:val="55595B"/>
              </w:rPr>
            </w:pPr>
            <w:r>
              <w:rPr>
                <w:rFonts w:ascii="Calibri" w:eastAsia="Calibri" w:hAnsi="Calibri" w:cs="Times New Roman"/>
                <w:color w:val="55595B"/>
              </w:rPr>
              <w:t xml:space="preserve">Left </w:t>
            </w:r>
          </w:p>
          <w:p w14:paraId="20BA5C6F" w14:textId="2FFCF1B4" w:rsidR="00DF52C8" w:rsidRPr="00DF52C8" w:rsidRDefault="00DF52C8" w:rsidP="00DF52C8">
            <w:pPr>
              <w:contextualSpacing/>
              <w:rPr>
                <w:rFonts w:ascii="Calibri" w:eastAsia="Calibri" w:hAnsi="Calibri" w:cs="Times New Roman"/>
                <w:color w:val="55595B"/>
              </w:rPr>
            </w:pPr>
          </w:p>
        </w:tc>
        <w:tc>
          <w:tcPr>
            <w:tcW w:w="2997" w:type="dxa"/>
          </w:tcPr>
          <w:p w14:paraId="2878C1E0" w14:textId="62D9BCFC" w:rsidR="002D2F64" w:rsidRDefault="008A4699" w:rsidP="00D3025E">
            <w:pPr>
              <w:contextualSpacing/>
              <w:rPr>
                <w:rFonts w:ascii="Calibri" w:eastAsia="Calibri" w:hAnsi="Calibri" w:cs="Times New Roman"/>
                <w:color w:val="55595B"/>
              </w:rPr>
            </w:pPr>
            <w:r>
              <w:rPr>
                <w:rFonts w:ascii="Calibri" w:eastAsia="Calibri" w:hAnsi="Calibri" w:cs="Times New Roman"/>
                <w:color w:val="55595B"/>
              </w:rPr>
              <w:t xml:space="preserve">Question 7 </w:t>
            </w:r>
          </w:p>
        </w:tc>
        <w:tc>
          <w:tcPr>
            <w:tcW w:w="2997" w:type="dxa"/>
          </w:tcPr>
          <w:p w14:paraId="3BB28704" w14:textId="5D79C086" w:rsidR="002D2F64" w:rsidRDefault="00DF52C8" w:rsidP="00DF52C8">
            <w:pPr>
              <w:contextualSpacing/>
              <w:rPr>
                <w:rFonts w:ascii="Calibri" w:eastAsia="Calibri" w:hAnsi="Calibri" w:cs="Times New Roman"/>
                <w:color w:val="55595B"/>
              </w:rPr>
            </w:pPr>
            <w:r>
              <w:rPr>
                <w:rFonts w:ascii="Calibri" w:eastAsia="Calibri" w:hAnsi="Calibri" w:cs="Times New Roman"/>
                <w:color w:val="55595B"/>
              </w:rPr>
              <w:t>The triangle on the right has two equal sides. The triangle in the middle has no equal sides. The triangle on the right has three equal sides.</w:t>
            </w:r>
          </w:p>
        </w:tc>
      </w:tr>
    </w:tbl>
    <w:p w14:paraId="15997685" w14:textId="77777777" w:rsidR="007947C9" w:rsidRDefault="007947C9" w:rsidP="002520DA">
      <w:pPr>
        <w:pStyle w:val="ListParagraph"/>
        <w:numPr>
          <w:ilvl w:val="0"/>
          <w:numId w:val="25"/>
        </w:numPr>
      </w:pPr>
      <w:r>
        <w:t xml:space="preserve">If you would like students to be shown two different versions of a test you can create a question library and randomize which questions are included (ex. 100 question library but only 50 are shown) </w:t>
      </w:r>
    </w:p>
    <w:p w14:paraId="3B649778" w14:textId="27B5CC18" w:rsidR="007947C9" w:rsidRPr="00E335AD" w:rsidRDefault="007947C9" w:rsidP="002520DA">
      <w:pPr>
        <w:pStyle w:val="ListParagraph"/>
        <w:numPr>
          <w:ilvl w:val="0"/>
          <w:numId w:val="25"/>
        </w:numPr>
      </w:pPr>
      <w:r w:rsidRPr="00E335AD">
        <w:t xml:space="preserve">In situations where </w:t>
      </w:r>
      <w:r>
        <w:t>you</w:t>
      </w:r>
      <w:r w:rsidRPr="00E335AD">
        <w:t xml:space="preserve"> would like</w:t>
      </w:r>
      <w:r>
        <w:t xml:space="preserve"> lea</w:t>
      </w:r>
      <w:r w:rsidR="00637599">
        <w:t xml:space="preserve">rners to add an image or sketch, the </w:t>
      </w:r>
      <w:r w:rsidRPr="00E335AD">
        <w:t>best practice would be to</w:t>
      </w:r>
      <w:r w:rsidR="00D75DEF">
        <w:t xml:space="preserve"> include the questions for that section in a word document</w:t>
      </w:r>
      <w:r w:rsidR="00637599">
        <w:t xml:space="preserve"> and</w:t>
      </w:r>
      <w:r w:rsidRPr="00E335AD">
        <w:t xml:space="preserve"> </w:t>
      </w:r>
      <w:r w:rsidR="00637599" w:rsidRPr="00E335AD">
        <w:t xml:space="preserve">turn that section into a dropbox </w:t>
      </w:r>
    </w:p>
    <w:p w14:paraId="0B04FBFA" w14:textId="77777777" w:rsidR="00AD744A" w:rsidRPr="00AD744A" w:rsidRDefault="007947C9" w:rsidP="00637599">
      <w:pPr>
        <w:pStyle w:val="ListParagraph"/>
        <w:numPr>
          <w:ilvl w:val="0"/>
          <w:numId w:val="25"/>
        </w:numPr>
        <w:rPr>
          <w:b/>
          <w:caps/>
          <w:color w:val="E87511" w:themeColor="background2"/>
          <w:spacing w:val="20"/>
          <w:sz w:val="19"/>
          <w:szCs w:val="19"/>
          <w14:stylisticSets>
            <w14:styleSet w14:id="1"/>
          </w14:stylisticSets>
        </w:rPr>
      </w:pPr>
      <w:r>
        <w:t>Break questions into sections (best pr</w:t>
      </w:r>
      <w:r w:rsidR="00637599">
        <w:t>actice is 5 questions per page) so answers</w:t>
      </w:r>
      <w:r>
        <w:t xml:space="preserve"> will </w:t>
      </w:r>
      <w:r w:rsidR="00637599">
        <w:t xml:space="preserve">be autosaved to </w:t>
      </w:r>
      <w:r>
        <w:t xml:space="preserve">reduce the </w:t>
      </w:r>
      <w:r w:rsidR="00F21BBC">
        <w:t xml:space="preserve">opportunity of losing unsaved answers </w:t>
      </w:r>
    </w:p>
    <w:p w14:paraId="65E6CABA" w14:textId="77777777" w:rsidR="00532CD3" w:rsidRDefault="00532CD3">
      <w:pPr>
        <w:spacing w:after="200" w:line="276" w:lineRule="auto"/>
        <w:rPr>
          <w:rFonts w:asciiTheme="majorHAnsi" w:eastAsiaTheme="majorEastAsia" w:hAnsiTheme="majorHAnsi" w:cstheme="majorBidi"/>
          <w:bCs/>
          <w:color w:val="E87511" w:themeColor="background2"/>
          <w:sz w:val="36"/>
          <w:szCs w:val="28"/>
        </w:rPr>
      </w:pPr>
      <w:r>
        <w:br w:type="page"/>
      </w:r>
    </w:p>
    <w:p w14:paraId="31B60030" w14:textId="33B29ABB" w:rsidR="00532CD3" w:rsidRPr="0011483F" w:rsidRDefault="00532CD3" w:rsidP="00532CD3">
      <w:pPr>
        <w:pStyle w:val="H1SectionHeaderFirstline"/>
        <w:spacing w:before="240" w:after="240"/>
      </w:pPr>
      <w:r>
        <w:t>Importing Questions into Question Library</w:t>
      </w:r>
    </w:p>
    <w:p w14:paraId="2E31F1E1" w14:textId="287B116E" w:rsidR="00532CD3" w:rsidRDefault="00532CD3" w:rsidP="00532CD3">
      <w:r>
        <w:t>After you have worked to create your questions utilizing the Sample Quiz template you can then go ahead and follow the below instructions to import your questions into your course’s Question Library within Brightspace.</w:t>
      </w:r>
    </w:p>
    <w:p w14:paraId="49CF8F4C" w14:textId="77777777" w:rsidR="00CF1BA8" w:rsidRDefault="00CF1BA8" w:rsidP="00CF1BA8"/>
    <w:p w14:paraId="1458782A" w14:textId="700B4059" w:rsidR="00CF1BA8" w:rsidRDefault="00CF1BA8" w:rsidP="00CF1BA8">
      <w:r w:rsidRPr="00CF1BA8">
        <w:rPr>
          <w:sz w:val="18"/>
        </w:rPr>
        <w:t>***Please note that if you are engaged with D2L Creative Services for creation of courses we will take care of importing your questions on your behalf but for future quizzes/courses you may find the below instructions useful</w:t>
      </w:r>
      <w:r>
        <w:t xml:space="preserve">. </w:t>
      </w:r>
    </w:p>
    <w:p w14:paraId="4D19004E" w14:textId="0958FEEF" w:rsidR="00532CD3" w:rsidRDefault="00532CD3" w:rsidP="00532CD3"/>
    <w:p w14:paraId="532D99AF" w14:textId="3638D098" w:rsidR="00532CD3" w:rsidRDefault="00532CD3" w:rsidP="00532CD3">
      <w:pPr>
        <w:pStyle w:val="ListParagraph"/>
        <w:numPr>
          <w:ilvl w:val="0"/>
          <w:numId w:val="34"/>
        </w:numPr>
      </w:pPr>
      <w:r w:rsidRPr="003D53FC">
        <w:rPr>
          <w:noProof/>
          <w:lang w:val="en-GB" w:eastAsia="en-GB"/>
        </w:rPr>
        <w:drawing>
          <wp:anchor distT="0" distB="0" distL="114300" distR="114300" simplePos="0" relativeHeight="251707904" behindDoc="0" locked="0" layoutInCell="1" allowOverlap="1" wp14:anchorId="377D392E" wp14:editId="59FF8DBD">
            <wp:simplePos x="0" y="0"/>
            <wp:positionH relativeFrom="rightMargin">
              <wp:posOffset>-998941</wp:posOffset>
            </wp:positionH>
            <wp:positionV relativeFrom="paragraph">
              <wp:posOffset>8255</wp:posOffset>
            </wp:positionV>
            <wp:extent cx="533400" cy="753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3400" cy="753745"/>
                    </a:xfrm>
                    <a:prstGeom prst="rect">
                      <a:avLst/>
                    </a:prstGeom>
                  </pic:spPr>
                </pic:pic>
              </a:graphicData>
            </a:graphic>
            <wp14:sizeRelH relativeFrom="margin">
              <wp14:pctWidth>0</wp14:pctWidth>
            </wp14:sizeRelH>
            <wp14:sizeRelV relativeFrom="margin">
              <wp14:pctHeight>0</wp14:pctHeight>
            </wp14:sizeRelV>
          </wp:anchor>
        </w:drawing>
      </w:r>
      <w:r>
        <w:t xml:space="preserve">Access the </w:t>
      </w:r>
      <w:hyperlink r:id="rId19" w:history="1">
        <w:r w:rsidRPr="003D53FC">
          <w:rPr>
            <w:rStyle w:val="Hyperlink"/>
            <w14:textOutline w14:w="0" w14:cap="rnd" w14:cmpd="sng" w14:algn="ctr">
              <w14:noFill/>
              <w14:prstDash w14:val="solid"/>
              <w14:bevel/>
            </w14:textOutline>
          </w:rPr>
          <w:t>Quiz Question Importer Tool</w:t>
        </w:r>
      </w:hyperlink>
      <w:r>
        <w:t xml:space="preserve"> created by University of Wisconsin </w:t>
      </w:r>
    </w:p>
    <w:p w14:paraId="176DB740" w14:textId="6A38F05F" w:rsidR="00532CD3" w:rsidRDefault="00532CD3" w:rsidP="00532CD3">
      <w:pPr>
        <w:pStyle w:val="ListParagraph"/>
        <w:numPr>
          <w:ilvl w:val="0"/>
          <w:numId w:val="34"/>
        </w:numPr>
      </w:pPr>
      <w:r>
        <w:t xml:space="preserve">Download and install the tool </w:t>
      </w:r>
    </w:p>
    <w:p w14:paraId="671BE292" w14:textId="045D8E9D" w:rsidR="00532CD3" w:rsidRDefault="00532CD3" w:rsidP="00532CD3">
      <w:pPr>
        <w:pStyle w:val="ListParagraph"/>
        <w:numPr>
          <w:ilvl w:val="0"/>
          <w:numId w:val="34"/>
        </w:numPr>
      </w:pPr>
      <w:r>
        <w:t>Open the D2L Question Library Program</w:t>
      </w:r>
    </w:p>
    <w:p w14:paraId="33CFF074" w14:textId="1F559A6A" w:rsidR="00532CD3" w:rsidRDefault="00532CD3" w:rsidP="00532CD3">
      <w:pPr>
        <w:pStyle w:val="ListParagraph"/>
        <w:numPr>
          <w:ilvl w:val="0"/>
          <w:numId w:val="34"/>
        </w:numPr>
      </w:pPr>
      <w:r w:rsidRPr="003D53FC">
        <w:rPr>
          <w:noProof/>
          <w:lang w:val="en-GB" w:eastAsia="en-GB"/>
        </w:rPr>
        <w:drawing>
          <wp:anchor distT="0" distB="0" distL="114300" distR="114300" simplePos="0" relativeHeight="251708928" behindDoc="0" locked="0" layoutInCell="1" allowOverlap="1" wp14:anchorId="3244064D" wp14:editId="18779173">
            <wp:simplePos x="0" y="0"/>
            <wp:positionH relativeFrom="margin">
              <wp:posOffset>1083310</wp:posOffset>
            </wp:positionH>
            <wp:positionV relativeFrom="paragraph">
              <wp:posOffset>260985</wp:posOffset>
            </wp:positionV>
            <wp:extent cx="4126865" cy="341884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26865" cy="3418840"/>
                    </a:xfrm>
                    <a:prstGeom prst="rect">
                      <a:avLst/>
                    </a:prstGeom>
                  </pic:spPr>
                </pic:pic>
              </a:graphicData>
            </a:graphic>
            <wp14:sizeRelH relativeFrom="margin">
              <wp14:pctWidth>0</wp14:pctWidth>
            </wp14:sizeRelH>
            <wp14:sizeRelV relativeFrom="margin">
              <wp14:pctHeight>0</wp14:pctHeight>
            </wp14:sizeRelV>
          </wp:anchor>
        </w:drawing>
      </w:r>
      <w:r>
        <w:t>Copy and paste your quiz questions into the importer tool</w:t>
      </w:r>
    </w:p>
    <w:p w14:paraId="7250D880" w14:textId="1E1EF39E" w:rsidR="00532CD3" w:rsidRDefault="00532CD3" w:rsidP="00532CD3">
      <w:pPr>
        <w:pStyle w:val="ListParagraph"/>
        <w:numPr>
          <w:ilvl w:val="0"/>
          <w:numId w:val="34"/>
        </w:numPr>
      </w:pPr>
      <w:r>
        <w:t>Click Create CSV file and save the file</w:t>
      </w:r>
    </w:p>
    <w:p w14:paraId="228EA189" w14:textId="4E2F810E" w:rsidR="00532CD3" w:rsidRDefault="00532CD3" w:rsidP="00532CD3">
      <w:pPr>
        <w:pStyle w:val="ListParagraph"/>
        <w:numPr>
          <w:ilvl w:val="0"/>
          <w:numId w:val="34"/>
        </w:numPr>
      </w:pPr>
      <w:r>
        <w:t>Access the applicable course for the quiz</w:t>
      </w:r>
      <w:r w:rsidR="00D034AF">
        <w:t xml:space="preserve"> with your Brightspace environment</w:t>
      </w:r>
    </w:p>
    <w:p w14:paraId="1F83B6FE" w14:textId="1C751534" w:rsidR="00532CD3" w:rsidRDefault="00532CD3" w:rsidP="00532CD3">
      <w:pPr>
        <w:pStyle w:val="ListParagraph"/>
        <w:numPr>
          <w:ilvl w:val="0"/>
          <w:numId w:val="34"/>
        </w:numPr>
      </w:pPr>
      <w:r w:rsidRPr="00532CD3">
        <w:rPr>
          <w:noProof/>
          <w:lang w:val="en-GB" w:eastAsia="en-GB"/>
        </w:rPr>
        <w:drawing>
          <wp:anchor distT="0" distB="0" distL="114300" distR="114300" simplePos="0" relativeHeight="251710976" behindDoc="0" locked="0" layoutInCell="1" allowOverlap="1" wp14:anchorId="56259D6E" wp14:editId="73D6BAF8">
            <wp:simplePos x="0" y="0"/>
            <wp:positionH relativeFrom="margin">
              <wp:align>center</wp:align>
            </wp:positionH>
            <wp:positionV relativeFrom="paragraph">
              <wp:posOffset>219333</wp:posOffset>
            </wp:positionV>
            <wp:extent cx="3839111" cy="1057423"/>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9111" cy="1057423"/>
                    </a:xfrm>
                    <a:prstGeom prst="rect">
                      <a:avLst/>
                    </a:prstGeom>
                  </pic:spPr>
                </pic:pic>
              </a:graphicData>
            </a:graphic>
          </wp:anchor>
        </w:drawing>
      </w:r>
      <w:r>
        <w:t xml:space="preserve">Go to Quizzes </w:t>
      </w:r>
      <w:r>
        <w:sym w:font="Wingdings" w:char="F0E0"/>
      </w:r>
      <w:r>
        <w:t xml:space="preserve"> Question Library</w:t>
      </w:r>
    </w:p>
    <w:p w14:paraId="5C28C01A" w14:textId="5326F95B" w:rsidR="00532CD3" w:rsidRDefault="00CF1BA8" w:rsidP="00532CD3">
      <w:pPr>
        <w:pStyle w:val="ListParagraph"/>
        <w:numPr>
          <w:ilvl w:val="0"/>
          <w:numId w:val="34"/>
        </w:numPr>
      </w:pPr>
      <w:r w:rsidRPr="00532CD3">
        <w:rPr>
          <w:noProof/>
          <w:lang w:val="en-GB" w:eastAsia="en-GB"/>
        </w:rPr>
        <w:drawing>
          <wp:anchor distT="0" distB="0" distL="114300" distR="114300" simplePos="0" relativeHeight="251712000" behindDoc="0" locked="0" layoutInCell="1" allowOverlap="1" wp14:anchorId="77347175" wp14:editId="3942EF1D">
            <wp:simplePos x="0" y="0"/>
            <wp:positionH relativeFrom="column">
              <wp:posOffset>1825127</wp:posOffset>
            </wp:positionH>
            <wp:positionV relativeFrom="paragraph">
              <wp:posOffset>1289291</wp:posOffset>
            </wp:positionV>
            <wp:extent cx="1962150" cy="10001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62150" cy="1000125"/>
                    </a:xfrm>
                    <a:prstGeom prst="rect">
                      <a:avLst/>
                    </a:prstGeom>
                  </pic:spPr>
                </pic:pic>
              </a:graphicData>
            </a:graphic>
          </wp:anchor>
        </w:drawing>
      </w:r>
      <w:r w:rsidR="00532CD3">
        <w:t>Click Import</w:t>
      </w:r>
    </w:p>
    <w:p w14:paraId="2945B47D" w14:textId="0F081670" w:rsidR="00532CD3" w:rsidRDefault="00CF1BA8" w:rsidP="00532CD3">
      <w:pPr>
        <w:pStyle w:val="ListParagraph"/>
        <w:numPr>
          <w:ilvl w:val="0"/>
          <w:numId w:val="34"/>
        </w:numPr>
      </w:pPr>
      <w:r w:rsidRPr="00532CD3">
        <w:rPr>
          <w:noProof/>
          <w:lang w:val="en-GB" w:eastAsia="en-GB"/>
        </w:rPr>
        <w:drawing>
          <wp:anchor distT="0" distB="0" distL="114300" distR="114300" simplePos="0" relativeHeight="251709952" behindDoc="0" locked="0" layoutInCell="1" allowOverlap="1" wp14:anchorId="7E79DB76" wp14:editId="1E136269">
            <wp:simplePos x="0" y="0"/>
            <wp:positionH relativeFrom="margin">
              <wp:posOffset>1514132</wp:posOffset>
            </wp:positionH>
            <wp:positionV relativeFrom="paragraph">
              <wp:posOffset>1330462</wp:posOffset>
            </wp:positionV>
            <wp:extent cx="3229426" cy="1943371"/>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9426" cy="1943371"/>
                    </a:xfrm>
                    <a:prstGeom prst="rect">
                      <a:avLst/>
                    </a:prstGeom>
                  </pic:spPr>
                </pic:pic>
              </a:graphicData>
            </a:graphic>
          </wp:anchor>
        </w:drawing>
      </w:r>
      <w:r w:rsidR="00532CD3">
        <w:t>In the Import Source dropdown select From a D2L Text Format File</w:t>
      </w:r>
    </w:p>
    <w:p w14:paraId="7792DA54" w14:textId="654B2645" w:rsidR="00532CD3" w:rsidRDefault="00532CD3" w:rsidP="00532CD3">
      <w:pPr>
        <w:pStyle w:val="ListParagraph"/>
        <w:numPr>
          <w:ilvl w:val="0"/>
          <w:numId w:val="34"/>
        </w:numPr>
      </w:pPr>
      <w:r>
        <w:t>Select Choose File and find your saved file from step 5</w:t>
      </w:r>
    </w:p>
    <w:p w14:paraId="7475DBAA" w14:textId="58F46FB5" w:rsidR="00532CD3" w:rsidRDefault="00532CD3" w:rsidP="00532CD3">
      <w:pPr>
        <w:pStyle w:val="ListParagraph"/>
        <w:numPr>
          <w:ilvl w:val="0"/>
          <w:numId w:val="34"/>
        </w:numPr>
      </w:pPr>
      <w:r>
        <w:t>Click Save</w:t>
      </w:r>
    </w:p>
    <w:p w14:paraId="1F126627" w14:textId="00BF606F" w:rsidR="00532CD3" w:rsidRDefault="00532CD3" w:rsidP="00532CD3">
      <w:pPr>
        <w:ind w:left="720"/>
      </w:pPr>
    </w:p>
    <w:p w14:paraId="187577B6" w14:textId="117DD4AE" w:rsidR="001008D4" w:rsidRPr="008E5EFA" w:rsidRDefault="001008D4" w:rsidP="00532CD3">
      <w:pPr>
        <w:pStyle w:val="ListParagraph"/>
        <w:numPr>
          <w:ilvl w:val="0"/>
          <w:numId w:val="34"/>
        </w:numPr>
        <w:rPr>
          <w:b/>
          <w:caps/>
          <w:color w:val="E87511" w:themeColor="background2"/>
          <w:spacing w:val="20"/>
          <w:sz w:val="19"/>
          <w:szCs w:val="19"/>
          <w14:stylisticSets>
            <w14:styleSet w14:id="1"/>
          </w14:stylisticSets>
        </w:rPr>
      </w:pPr>
      <w:r>
        <w:br w:type="page"/>
      </w:r>
    </w:p>
    <w:p w14:paraId="6D7E52A3" w14:textId="5633F30D" w:rsidR="00CF74D4" w:rsidRDefault="00CF74D4" w:rsidP="008A4699">
      <w:pPr>
        <w:pStyle w:val="H1SectionHeader"/>
      </w:pPr>
      <w:r>
        <w:t>Sample Quiz</w:t>
      </w:r>
    </w:p>
    <w:p w14:paraId="1447209E" w14:textId="3C4BCD03" w:rsidR="00DF7776" w:rsidRDefault="00DF7776" w:rsidP="00DF7776">
      <w:r>
        <w:t xml:space="preserve">This quiz template can be copy-and-pasted into a separate word document as the foundation for your quiz creation. </w:t>
      </w:r>
    </w:p>
    <w:p w14:paraId="2D49D473" w14:textId="77777777" w:rsidR="00CD19C7" w:rsidRDefault="00CD19C7" w:rsidP="00DF7776"/>
    <w:p w14:paraId="70B57EBC" w14:textId="04680E4E" w:rsidR="00CD19C7" w:rsidRDefault="00DF7776" w:rsidP="00DF7776">
      <w:r w:rsidRPr="00CD19C7">
        <w:rPr>
          <w:b/>
        </w:rPr>
        <w:t>Reminder</w:t>
      </w:r>
      <w:r w:rsidR="00CD19C7">
        <w:rPr>
          <w:b/>
        </w:rPr>
        <w:t>s</w:t>
      </w:r>
      <w:r>
        <w:t xml:space="preserve"> </w:t>
      </w:r>
    </w:p>
    <w:p w14:paraId="7046C24D" w14:textId="2EF697AF" w:rsidR="00DF7776" w:rsidRDefault="00CD19C7" w:rsidP="00CD19C7">
      <w:pPr>
        <w:pStyle w:val="ListParagraph"/>
        <w:numPr>
          <w:ilvl w:val="3"/>
          <w:numId w:val="28"/>
        </w:numPr>
        <w:ind w:left="900" w:hanging="450"/>
      </w:pPr>
      <w:r>
        <w:t>P</w:t>
      </w:r>
      <w:r w:rsidR="00DF7776">
        <w:t xml:space="preserve">ut </w:t>
      </w:r>
      <w:r>
        <w:t xml:space="preserve">short answer, long answer, match and order questions either at the end or the beginning for easier numbering </w:t>
      </w:r>
    </w:p>
    <w:p w14:paraId="6D2491B4" w14:textId="592741F9" w:rsidR="00CD19C7" w:rsidRDefault="00CD19C7" w:rsidP="00CD19C7">
      <w:pPr>
        <w:pStyle w:val="ListParagraph"/>
        <w:numPr>
          <w:ilvl w:val="3"/>
          <w:numId w:val="28"/>
        </w:numPr>
        <w:ind w:left="900" w:hanging="450"/>
      </w:pPr>
      <w:r>
        <w:t xml:space="preserve">Indicate correct answers with </w:t>
      </w:r>
      <w:r w:rsidRPr="00FD1083">
        <w:rPr>
          <w:b/>
        </w:rPr>
        <w:t>shift-8 (*)</w:t>
      </w:r>
      <w:r>
        <w:t xml:space="preserve"> for multi-select and multiple-choice</w:t>
      </w:r>
    </w:p>
    <w:p w14:paraId="4525E0A0" w14:textId="34C781DD" w:rsidR="00CD19C7" w:rsidRDefault="00CD19C7" w:rsidP="00CD19C7">
      <w:pPr>
        <w:pStyle w:val="ListParagraph"/>
        <w:numPr>
          <w:ilvl w:val="3"/>
          <w:numId w:val="28"/>
        </w:numPr>
        <w:ind w:left="900" w:hanging="450"/>
      </w:pPr>
      <w:r>
        <w:t xml:space="preserve">Indicate </w:t>
      </w:r>
      <w:r w:rsidRPr="00FD1083">
        <w:rPr>
          <w:b/>
        </w:rPr>
        <w:t>either</w:t>
      </w:r>
      <w:r>
        <w:t xml:space="preserve"> true </w:t>
      </w:r>
      <w:r w:rsidRPr="00FD1083">
        <w:rPr>
          <w:b/>
        </w:rPr>
        <w:t>or</w:t>
      </w:r>
      <w:r>
        <w:t xml:space="preserve"> false</w:t>
      </w:r>
      <w:r w:rsidR="00FD1083">
        <w:t xml:space="preserve"> </w:t>
      </w:r>
      <w:r>
        <w:t xml:space="preserve"> following the question for true/false questions </w:t>
      </w:r>
    </w:p>
    <w:p w14:paraId="7977DD7C" w14:textId="77777777" w:rsidR="00DF7776" w:rsidRDefault="00DF7776" w:rsidP="00DF7776"/>
    <w:p w14:paraId="5F082523" w14:textId="5FCF4556" w:rsidR="00D034AF" w:rsidRDefault="00D034AF" w:rsidP="00827629">
      <w:r>
        <w:t>LA 1. Write 1-2 sentences on how your learning online has changed since Brightspace.</w:t>
      </w:r>
    </w:p>
    <w:p w14:paraId="3B8B9949" w14:textId="77777777" w:rsidR="00D034AF" w:rsidRDefault="00D034AF" w:rsidP="00827629"/>
    <w:p w14:paraId="22352908" w14:textId="0B7B115F" w:rsidR="001008D4" w:rsidRDefault="001008D4" w:rsidP="00827629">
      <w:r w:rsidRPr="00CF74D4">
        <w:t xml:space="preserve">SA </w:t>
      </w:r>
      <w:r w:rsidR="00D034AF">
        <w:t>2</w:t>
      </w:r>
      <w:r w:rsidRPr="00CF74D4">
        <w:t>. Please identify the learning management system you are using.</w:t>
      </w:r>
    </w:p>
    <w:p w14:paraId="6C73EE72" w14:textId="77777777" w:rsidR="001008D4" w:rsidRDefault="001008D4" w:rsidP="001008D4">
      <w:r>
        <w:t>D2L</w:t>
      </w:r>
    </w:p>
    <w:p w14:paraId="368F83C0" w14:textId="77777777" w:rsidR="001008D4" w:rsidRDefault="001008D4" w:rsidP="001008D4">
      <w:r>
        <w:t>Desire2Learn</w:t>
      </w:r>
    </w:p>
    <w:p w14:paraId="3ABE2BCD" w14:textId="77777777" w:rsidR="001008D4" w:rsidRDefault="001008D4" w:rsidP="001008D4">
      <w:r>
        <w:t>BlackBoard</w:t>
      </w:r>
    </w:p>
    <w:p w14:paraId="2CA32327" w14:textId="77777777" w:rsidR="001008D4" w:rsidRDefault="001008D4" w:rsidP="001008D4">
      <w:r>
        <w:t>Moodle</w:t>
      </w:r>
    </w:p>
    <w:p w14:paraId="0988542E" w14:textId="77777777" w:rsidR="001008D4" w:rsidRPr="00CF74D4" w:rsidRDefault="001008D4" w:rsidP="001008D4"/>
    <w:p w14:paraId="0A66FF26" w14:textId="7F1F6176" w:rsidR="00827629" w:rsidRDefault="00CF74D4" w:rsidP="00D034AF">
      <w:pPr>
        <w:pStyle w:val="ListParagraph"/>
        <w:numPr>
          <w:ilvl w:val="0"/>
          <w:numId w:val="35"/>
        </w:numPr>
      </w:pPr>
      <w:r w:rsidRPr="00CF74D4">
        <w:t xml:space="preserve"> </w:t>
      </w:r>
      <w:r w:rsidR="00827629">
        <w:t>Water consists of hydrogen and oxygen.</w:t>
      </w:r>
    </w:p>
    <w:p w14:paraId="71EAEBFE" w14:textId="5C6C607D" w:rsidR="00827629" w:rsidRDefault="00827629" w:rsidP="00827629">
      <w:pPr>
        <w:pStyle w:val="ListParagraph"/>
        <w:ind w:left="0"/>
      </w:pPr>
      <w:r>
        <w:t>True</w:t>
      </w:r>
    </w:p>
    <w:p w14:paraId="216FA922" w14:textId="77777777" w:rsidR="00827629" w:rsidRDefault="00827629" w:rsidP="00827629">
      <w:pPr>
        <w:pStyle w:val="ListParagraph"/>
        <w:ind w:left="0"/>
      </w:pPr>
    </w:p>
    <w:p w14:paraId="4E12275A" w14:textId="2C570536" w:rsidR="00CF74D4" w:rsidRPr="00CF74D4" w:rsidRDefault="00CF74D4" w:rsidP="00D034AF">
      <w:pPr>
        <w:pStyle w:val="ListParagraph"/>
        <w:numPr>
          <w:ilvl w:val="0"/>
          <w:numId w:val="35"/>
        </w:numPr>
      </w:pPr>
      <w:r w:rsidRPr="00CF74D4">
        <w:t xml:space="preserve">At pH 7, arginine side chains would be… </w:t>
      </w:r>
    </w:p>
    <w:p w14:paraId="297C7BD7" w14:textId="77777777" w:rsidR="00CF74D4" w:rsidRPr="00CF74D4" w:rsidRDefault="00CF74D4" w:rsidP="007D5162">
      <w:r w:rsidRPr="00CF74D4">
        <w:t xml:space="preserve">*virtually all positively charged </w:t>
      </w:r>
    </w:p>
    <w:p w14:paraId="27A7C046" w14:textId="77777777" w:rsidR="00CF74D4" w:rsidRPr="00CF74D4" w:rsidRDefault="00CF74D4" w:rsidP="007D5162">
      <w:r w:rsidRPr="00CF74D4">
        <w:t xml:space="preserve">50% positively charged </w:t>
      </w:r>
    </w:p>
    <w:p w14:paraId="6987F6BF" w14:textId="77777777" w:rsidR="00CF74D4" w:rsidRPr="00CF74D4" w:rsidRDefault="00CF74D4" w:rsidP="007D5162">
      <w:r w:rsidRPr="00CF74D4">
        <w:t xml:space="preserve">not charged </w:t>
      </w:r>
    </w:p>
    <w:p w14:paraId="2011FBDE" w14:textId="77777777" w:rsidR="00CF74D4" w:rsidRPr="00CF74D4" w:rsidRDefault="00CF74D4" w:rsidP="007D5162">
      <w:r w:rsidRPr="00CF74D4">
        <w:t xml:space="preserve">50% negatively charged </w:t>
      </w:r>
    </w:p>
    <w:p w14:paraId="6CF83E80" w14:textId="77777777" w:rsidR="00CF74D4" w:rsidRPr="00CF74D4" w:rsidRDefault="00CF74D4" w:rsidP="007D5162">
      <w:pPr>
        <w:rPr>
          <w:rFonts w:ascii="Arial" w:hAnsi="Arial" w:cs="Arial"/>
          <w:b/>
        </w:rPr>
      </w:pPr>
      <w:r w:rsidRPr="00CF74D4">
        <w:t>virtually all negatively charged</w:t>
      </w:r>
    </w:p>
    <w:p w14:paraId="0A829FF3" w14:textId="77777777" w:rsidR="00CF74D4" w:rsidRPr="00CF74D4" w:rsidRDefault="00CF74D4" w:rsidP="007D5162"/>
    <w:p w14:paraId="503EF309" w14:textId="77777777" w:rsidR="00CF74D4" w:rsidRPr="007D5162" w:rsidRDefault="00CF74D4" w:rsidP="00D034AF">
      <w:pPr>
        <w:pStyle w:val="ListParagraph"/>
        <w:numPr>
          <w:ilvl w:val="0"/>
          <w:numId w:val="35"/>
        </w:numPr>
        <w:rPr>
          <w:rFonts w:ascii="Arial" w:hAnsi="Arial" w:cs="Arial"/>
          <w:b/>
        </w:rPr>
      </w:pPr>
      <w:r w:rsidRPr="00CF74D4">
        <w:t xml:space="preserve"> Which of the following is a planet? (Select all that apply)</w:t>
      </w:r>
    </w:p>
    <w:p w14:paraId="19FE7E3B" w14:textId="77777777" w:rsidR="00CF74D4" w:rsidRPr="00CF74D4" w:rsidRDefault="00CF74D4" w:rsidP="007D5162">
      <w:pPr>
        <w:rPr>
          <w:rFonts w:ascii="Arial" w:hAnsi="Arial" w:cs="Arial"/>
          <w:b/>
        </w:rPr>
      </w:pPr>
      <w:r w:rsidRPr="00CF74D4">
        <w:t xml:space="preserve">The sun </w:t>
      </w:r>
    </w:p>
    <w:p w14:paraId="533D6EBB" w14:textId="77777777" w:rsidR="00CF74D4" w:rsidRPr="00CF74D4" w:rsidRDefault="00CF74D4" w:rsidP="007D5162">
      <w:pPr>
        <w:rPr>
          <w:rFonts w:ascii="Arial" w:hAnsi="Arial" w:cs="Arial"/>
          <w:b/>
        </w:rPr>
      </w:pPr>
      <w:r w:rsidRPr="00CF74D4">
        <w:t xml:space="preserve">*Earth </w:t>
      </w:r>
    </w:p>
    <w:p w14:paraId="76CDD8D7" w14:textId="77777777" w:rsidR="00CF74D4" w:rsidRPr="00CF74D4" w:rsidRDefault="00CF74D4" w:rsidP="007D5162">
      <w:pPr>
        <w:rPr>
          <w:rFonts w:ascii="Arial" w:hAnsi="Arial" w:cs="Arial"/>
          <w:b/>
        </w:rPr>
      </w:pPr>
      <w:r w:rsidRPr="00CF74D4">
        <w:t xml:space="preserve">Proxima Centauri </w:t>
      </w:r>
    </w:p>
    <w:p w14:paraId="5204B94C" w14:textId="77777777" w:rsidR="00CF74D4" w:rsidRPr="00CF74D4" w:rsidRDefault="00CF74D4" w:rsidP="007D5162">
      <w:pPr>
        <w:rPr>
          <w:rFonts w:ascii="Arial" w:hAnsi="Arial" w:cs="Arial"/>
          <w:b/>
        </w:rPr>
      </w:pPr>
      <w:r w:rsidRPr="00CF74D4">
        <w:t xml:space="preserve">*Mars </w:t>
      </w:r>
    </w:p>
    <w:p w14:paraId="1A4588EE" w14:textId="77777777" w:rsidR="00CF74D4" w:rsidRPr="00CF74D4" w:rsidRDefault="00CF74D4" w:rsidP="007D5162">
      <w:pPr>
        <w:rPr>
          <w:rFonts w:ascii="Arial" w:hAnsi="Arial" w:cs="Arial"/>
          <w:b/>
        </w:rPr>
      </w:pPr>
      <w:r w:rsidRPr="00CF74D4">
        <w:t>*Saturn</w:t>
      </w:r>
    </w:p>
    <w:p w14:paraId="78A2D0A6" w14:textId="77777777" w:rsidR="00CF74D4" w:rsidRPr="00CF74D4" w:rsidRDefault="00CF74D4" w:rsidP="007D5162"/>
    <w:p w14:paraId="192B675E" w14:textId="77777777" w:rsidR="00CF74D4" w:rsidRPr="007D5162" w:rsidRDefault="00CF74D4" w:rsidP="00D034AF">
      <w:pPr>
        <w:pStyle w:val="ListParagraph"/>
        <w:numPr>
          <w:ilvl w:val="0"/>
          <w:numId w:val="35"/>
        </w:numPr>
        <w:rPr>
          <w:rFonts w:ascii="Arial" w:hAnsi="Arial" w:cs="Arial"/>
          <w:b/>
        </w:rPr>
      </w:pPr>
      <w:r w:rsidRPr="00CF74D4">
        <w:t>Water consists of hydrogen and oxygen.</w:t>
      </w:r>
    </w:p>
    <w:p w14:paraId="31294CC1" w14:textId="77777777" w:rsidR="00CF74D4" w:rsidRDefault="00CF74D4" w:rsidP="007D5162">
      <w:r w:rsidRPr="00CF74D4">
        <w:t>True</w:t>
      </w:r>
    </w:p>
    <w:p w14:paraId="18724628" w14:textId="77777777" w:rsidR="00CF74D4" w:rsidRPr="00CF74D4" w:rsidRDefault="00CF74D4" w:rsidP="007D5162"/>
    <w:p w14:paraId="72FA2F4A" w14:textId="0DCB9CBE" w:rsidR="00CF74D4" w:rsidRPr="00CF74D4" w:rsidRDefault="00CF74D4" w:rsidP="007D5162">
      <w:r w:rsidRPr="00CF74D4">
        <w:t xml:space="preserve">Match </w:t>
      </w:r>
      <w:r w:rsidR="00DF7776">
        <w:t>7</w:t>
      </w:r>
      <w:r w:rsidRPr="00CF74D4">
        <w:t>. Match the number with its spelling.</w:t>
      </w:r>
    </w:p>
    <w:p w14:paraId="02F52405" w14:textId="77777777" w:rsidR="00CF74D4" w:rsidRPr="00CF74D4" w:rsidRDefault="00CF74D4" w:rsidP="007D5162">
      <w:r w:rsidRPr="00CF74D4">
        <w:t>3 / three</w:t>
      </w:r>
    </w:p>
    <w:p w14:paraId="11738A4B" w14:textId="77777777" w:rsidR="00CF74D4" w:rsidRPr="00CF74D4" w:rsidRDefault="00CF74D4" w:rsidP="007D5162">
      <w:r w:rsidRPr="00CF74D4">
        <w:t>1 / one</w:t>
      </w:r>
    </w:p>
    <w:p w14:paraId="188D14C0" w14:textId="77777777" w:rsidR="00CF74D4" w:rsidRPr="00CF74D4" w:rsidRDefault="00CF74D4" w:rsidP="007D5162">
      <w:r w:rsidRPr="00CF74D4">
        <w:t>12 / twelve</w:t>
      </w:r>
    </w:p>
    <w:p w14:paraId="7761C863" w14:textId="77777777" w:rsidR="00CF74D4" w:rsidRPr="00CF74D4" w:rsidRDefault="00CF74D4" w:rsidP="007D5162"/>
    <w:p w14:paraId="7D517878" w14:textId="1FD1C1BF" w:rsidR="00CF74D4" w:rsidRPr="00CF74D4" w:rsidRDefault="00CF74D4" w:rsidP="007D5162">
      <w:r w:rsidRPr="00CF74D4">
        <w:t xml:space="preserve">Order </w:t>
      </w:r>
      <w:r w:rsidR="00DF7776">
        <w:t>8</w:t>
      </w:r>
      <w:r w:rsidRPr="00CF74D4">
        <w:t>. Order the following planets according to distance from the sun, shortest to longest.</w:t>
      </w:r>
    </w:p>
    <w:p w14:paraId="39879333" w14:textId="77777777" w:rsidR="00CF74D4" w:rsidRPr="00CF74D4" w:rsidRDefault="00CF74D4" w:rsidP="007D5162">
      <w:r w:rsidRPr="00CF74D4">
        <w:t>Mercury</w:t>
      </w:r>
    </w:p>
    <w:p w14:paraId="2126CBE5" w14:textId="77777777" w:rsidR="00CF74D4" w:rsidRPr="00CF74D4" w:rsidRDefault="00CF74D4" w:rsidP="007D5162">
      <w:r w:rsidRPr="00CF74D4">
        <w:t>Earth</w:t>
      </w:r>
    </w:p>
    <w:p w14:paraId="6868C4CA" w14:textId="77777777" w:rsidR="00CF74D4" w:rsidRPr="00CF74D4" w:rsidRDefault="00CF74D4" w:rsidP="007D5162">
      <w:r w:rsidRPr="00CF74D4">
        <w:t>Mars</w:t>
      </w:r>
    </w:p>
    <w:p w14:paraId="165266DB" w14:textId="77777777" w:rsidR="00CF74D4" w:rsidRPr="00CF74D4" w:rsidRDefault="00CF74D4" w:rsidP="007D5162">
      <w:r w:rsidRPr="00CF74D4">
        <w:t>Jupiter</w:t>
      </w:r>
    </w:p>
    <w:p w14:paraId="3AE278EA" w14:textId="7BF145AA" w:rsidR="001008D4" w:rsidRDefault="00CF74D4" w:rsidP="001471E9">
      <w:r w:rsidRPr="00CF74D4">
        <w:t>Neptune</w:t>
      </w:r>
    </w:p>
    <w:p w14:paraId="1FE1241A" w14:textId="77777777" w:rsidR="004E21B7" w:rsidRDefault="004E21B7" w:rsidP="004E21B7">
      <w:pPr>
        <w:pStyle w:val="ListParagraph"/>
        <w:ind w:left="0"/>
      </w:pPr>
    </w:p>
    <w:p w14:paraId="3126F3A8" w14:textId="77777777" w:rsidR="00AD744A" w:rsidRDefault="00AD744A" w:rsidP="001471E9"/>
    <w:p w14:paraId="0AA45076" w14:textId="77777777" w:rsidR="008A4699" w:rsidRDefault="008A4699">
      <w:pPr>
        <w:spacing w:after="200" w:line="276" w:lineRule="auto"/>
        <w:rPr>
          <w:rFonts w:asciiTheme="majorHAnsi" w:eastAsiaTheme="majorEastAsia" w:hAnsiTheme="majorHAnsi" w:cstheme="majorBidi"/>
          <w:bCs/>
          <w:color w:val="E87511" w:themeColor="background2"/>
          <w:sz w:val="32"/>
          <w:szCs w:val="28"/>
        </w:rPr>
      </w:pPr>
      <w:r>
        <w:br w:type="page"/>
      </w:r>
    </w:p>
    <w:p w14:paraId="1D4579C8" w14:textId="60893432" w:rsidR="00F52910" w:rsidRPr="004225AA" w:rsidRDefault="00F52910" w:rsidP="001008D4">
      <w:pPr>
        <w:pStyle w:val="H1SectionHeader"/>
      </w:pPr>
      <w:r w:rsidRPr="004225AA">
        <w:t>About D2L</w:t>
      </w:r>
    </w:p>
    <w:p w14:paraId="0D5DC028" w14:textId="77777777" w:rsidR="00F52910" w:rsidRDefault="00F52910" w:rsidP="007D5162"/>
    <w:p w14:paraId="60A1717B" w14:textId="77777777" w:rsidR="00F52910" w:rsidRPr="004225AA" w:rsidRDefault="00F52910" w:rsidP="007D5162">
      <w:r w:rsidRPr="004225AA">
        <w:t xml:space="preserve">A global leader in EdTech, D2L is the creator of Brightspace, the world’s first integrated learning platform. </w:t>
      </w:r>
      <w:r>
        <w:br/>
      </w:r>
      <w:r w:rsidRPr="004225AA">
        <w:t xml:space="preserve">The company partners with thought-leading organizations to improve learning through data-driven technology that helps deliver a personalized experience to every learner, regardless of geography or ability. D2L’s open and extensible platform is used by more than 1,100 clients and 13 million individual learners in higher education, K–12, healthcare, government, and the enterprise sector—including Fortune 1000 companies. </w:t>
      </w:r>
      <w:r>
        <w:br/>
      </w:r>
      <w:r w:rsidRPr="004225AA">
        <w:t xml:space="preserve">The company has operations in the United States, Canada, Europe, Australia, Brazil, and Singapore. </w:t>
      </w:r>
      <w:hyperlink r:id="rId24" w:history="1">
        <w:r w:rsidRPr="004225AA">
          <w:rPr>
            <w:color w:val="565A5C" w:themeColor="hyperlink"/>
            <w:u w:val="single"/>
            <w14:textOutline w14:w="9525" w14:cap="rnd" w14:cmpd="sng" w14:algn="ctr">
              <w14:noFill/>
              <w14:prstDash w14:val="solid"/>
              <w14:bevel/>
            </w14:textOutline>
          </w:rPr>
          <w:t>www.brightspace.com</w:t>
        </w:r>
      </w:hyperlink>
      <w:r w:rsidRPr="004225AA">
        <w:t xml:space="preserve"> | </w:t>
      </w:r>
      <w:hyperlink r:id="rId25" w:history="1">
        <w:r w:rsidRPr="004225AA">
          <w:rPr>
            <w:color w:val="565A5C" w:themeColor="hyperlink"/>
            <w:u w:val="single"/>
            <w14:textOutline w14:w="9525" w14:cap="rnd" w14:cmpd="sng" w14:algn="ctr">
              <w14:noFill/>
              <w14:prstDash w14:val="solid"/>
              <w14:bevel/>
            </w14:textOutline>
          </w:rPr>
          <w:t>www.D2L.com</w:t>
        </w:r>
      </w:hyperlink>
    </w:p>
    <w:p w14:paraId="2C8B694E" w14:textId="77777777" w:rsidR="00F52910" w:rsidRPr="004225AA" w:rsidRDefault="00F52910" w:rsidP="007D5162"/>
    <w:p w14:paraId="7B53A535" w14:textId="77777777" w:rsidR="00F52910" w:rsidRPr="004225AA" w:rsidRDefault="00F52910" w:rsidP="00F70196">
      <w:pPr>
        <w:pStyle w:val="H2SubHeader"/>
      </w:pPr>
      <w:r w:rsidRPr="004225AA">
        <w:t>Contact Us</w:t>
      </w:r>
    </w:p>
    <w:p w14:paraId="3BDB4CD3" w14:textId="77777777" w:rsidR="00F52910" w:rsidRPr="004225AA" w:rsidRDefault="00F52910" w:rsidP="007D5162">
      <w:r w:rsidRPr="004225AA">
        <w:t xml:space="preserve">Phone: </w:t>
      </w:r>
      <w:r w:rsidRPr="004225AA">
        <w:tab/>
      </w:r>
      <w:r w:rsidRPr="004225AA">
        <w:tab/>
      </w:r>
      <w:r w:rsidRPr="004225AA">
        <w:tab/>
        <w:t>1.519.772.0325 (Worldwide)</w:t>
      </w:r>
    </w:p>
    <w:p w14:paraId="671F0461" w14:textId="77777777" w:rsidR="00F52910" w:rsidRPr="004225AA" w:rsidRDefault="00F52910" w:rsidP="007D5162">
      <w:r w:rsidRPr="004225AA">
        <w:t xml:space="preserve">Toll Free: </w:t>
      </w:r>
      <w:r w:rsidRPr="004225AA">
        <w:tab/>
      </w:r>
      <w:r w:rsidRPr="004225AA">
        <w:tab/>
        <w:t>1.888.772.0325 (North America)</w:t>
      </w:r>
    </w:p>
    <w:p w14:paraId="2BF7F340" w14:textId="77777777" w:rsidR="00F52910" w:rsidRPr="004225AA" w:rsidRDefault="00F52910" w:rsidP="001008D4">
      <w:pPr>
        <w:ind w:left="2160"/>
      </w:pPr>
      <w:r w:rsidRPr="004225AA">
        <w:t>0.808.234.4235 (United Kingdom and Europe)</w:t>
      </w:r>
    </w:p>
    <w:p w14:paraId="623BBB4F" w14:textId="77777777" w:rsidR="00F52910" w:rsidRPr="004225AA" w:rsidRDefault="00F52910" w:rsidP="001008D4">
      <w:pPr>
        <w:ind w:left="2160"/>
      </w:pPr>
      <w:r w:rsidRPr="004225AA">
        <w:t>0.800.452.069 (New Zealand)</w:t>
      </w:r>
    </w:p>
    <w:p w14:paraId="288DB678" w14:textId="77777777" w:rsidR="00F52910" w:rsidRPr="004225AA" w:rsidRDefault="00F52910" w:rsidP="001008D4">
      <w:pPr>
        <w:ind w:left="2160"/>
      </w:pPr>
      <w:r w:rsidRPr="004225AA">
        <w:t>1.800.656.210 (Australia)</w:t>
      </w:r>
    </w:p>
    <w:p w14:paraId="5F9DDB3B" w14:textId="77777777" w:rsidR="00F52910" w:rsidRPr="004225AA" w:rsidRDefault="00F52910" w:rsidP="001008D4">
      <w:pPr>
        <w:ind w:left="2160"/>
      </w:pPr>
      <w:r w:rsidRPr="004225AA">
        <w:t>0.800.891.4507 (Brazil)</w:t>
      </w:r>
    </w:p>
    <w:p w14:paraId="45F044C5" w14:textId="77777777" w:rsidR="00F52910" w:rsidRPr="004225AA" w:rsidRDefault="00F52910" w:rsidP="007D5162">
      <w:r w:rsidRPr="004225AA">
        <w:t xml:space="preserve">Fax: </w:t>
      </w:r>
      <w:r w:rsidRPr="004225AA">
        <w:tab/>
      </w:r>
      <w:r w:rsidRPr="004225AA">
        <w:tab/>
      </w:r>
      <w:r w:rsidRPr="004225AA">
        <w:tab/>
        <w:t>1.519.772.0324</w:t>
      </w:r>
    </w:p>
    <w:p w14:paraId="2D8B0758" w14:textId="77777777" w:rsidR="00F52910" w:rsidRPr="004225AA" w:rsidRDefault="00F52910" w:rsidP="007D5162">
      <w:r w:rsidRPr="004225AA">
        <w:t xml:space="preserve">Email: </w:t>
      </w:r>
      <w:r w:rsidRPr="004225AA">
        <w:tab/>
      </w:r>
      <w:r w:rsidRPr="004225AA">
        <w:tab/>
      </w:r>
      <w:r w:rsidRPr="004225AA">
        <w:tab/>
        <w:t>info@brightspace.com</w:t>
      </w:r>
      <w:r w:rsidRPr="004225AA">
        <w:tab/>
      </w:r>
      <w:r w:rsidRPr="004225AA">
        <w:tab/>
      </w:r>
    </w:p>
    <w:p w14:paraId="49A58346" w14:textId="77777777" w:rsidR="00F52910" w:rsidRPr="004225AA" w:rsidRDefault="00F52910" w:rsidP="007D5162">
      <w:r w:rsidRPr="004225AA">
        <w:t>Twitter:</w:t>
      </w:r>
      <w:r w:rsidRPr="004225AA">
        <w:tab/>
      </w:r>
      <w:r w:rsidRPr="004225AA">
        <w:tab/>
      </w:r>
      <w:r w:rsidRPr="004225AA">
        <w:tab/>
        <w:t>@Brightspace</w:t>
      </w:r>
    </w:p>
    <w:p w14:paraId="6DA9F921" w14:textId="77777777" w:rsidR="00F52910" w:rsidRPr="004225AA" w:rsidRDefault="00F52910" w:rsidP="007D5162">
      <w:pPr>
        <w:rPr>
          <w:b/>
          <w:color w:val="565A5C" w:themeColor="hyperlink"/>
          <w:u w:val="single"/>
          <w14:textOutline w14:w="9525" w14:cap="rnd" w14:cmpd="sng" w14:algn="ctr">
            <w14:noFill/>
            <w14:prstDash w14:val="solid"/>
            <w14:bevel/>
          </w14:textOutline>
        </w:rPr>
      </w:pPr>
      <w:r w:rsidRPr="004225AA">
        <w:rPr>
          <w:b/>
        </w:rPr>
        <w:t>Web:</w:t>
      </w:r>
      <w:r w:rsidRPr="004225AA">
        <w:t xml:space="preserve"> </w:t>
      </w:r>
      <w:r w:rsidRPr="004225AA">
        <w:tab/>
      </w:r>
      <w:r w:rsidRPr="004225AA">
        <w:tab/>
      </w:r>
      <w:r w:rsidRPr="004225AA">
        <w:tab/>
      </w:r>
      <w:hyperlink r:id="rId26" w:history="1">
        <w:r w:rsidRPr="004225AA">
          <w:rPr>
            <w:b/>
            <w:color w:val="565A5C" w:themeColor="hyperlink"/>
            <w:u w:val="single"/>
            <w14:textOutline w14:w="9525" w14:cap="rnd" w14:cmpd="sng" w14:algn="ctr">
              <w14:noFill/>
              <w14:prstDash w14:val="solid"/>
              <w14:bevel/>
            </w14:textOutline>
          </w:rPr>
          <w:t>www.brightspace.com</w:t>
        </w:r>
      </w:hyperlink>
      <w:r w:rsidRPr="004225AA">
        <w:t xml:space="preserve"> | </w:t>
      </w:r>
      <w:hyperlink r:id="rId27" w:history="1">
        <w:r w:rsidRPr="004225AA">
          <w:rPr>
            <w:b/>
            <w:color w:val="565A5C" w:themeColor="hyperlink"/>
            <w:u w:val="single"/>
            <w14:textOutline w14:w="9525" w14:cap="rnd" w14:cmpd="sng" w14:algn="ctr">
              <w14:noFill/>
              <w14:prstDash w14:val="solid"/>
              <w14:bevel/>
            </w14:textOutline>
          </w:rPr>
          <w:t>www.D2L.com</w:t>
        </w:r>
      </w:hyperlink>
      <w:r>
        <w:rPr>
          <w:b/>
          <w:noProof/>
          <w:lang w:val="en-GB" w:eastAsia="en-GB"/>
        </w:rPr>
        <mc:AlternateContent>
          <mc:Choice Requires="wps">
            <w:drawing>
              <wp:anchor distT="0" distB="0" distL="114300" distR="114300" simplePos="0" relativeHeight="251664384" behindDoc="0" locked="1" layoutInCell="1" allowOverlap="1" wp14:anchorId="16B6B4B7" wp14:editId="7A3F91AA">
                <wp:simplePos x="0" y="0"/>
                <wp:positionH relativeFrom="column">
                  <wp:posOffset>7620</wp:posOffset>
                </wp:positionH>
                <wp:positionV relativeFrom="paragraph">
                  <wp:posOffset>574040</wp:posOffset>
                </wp:positionV>
                <wp:extent cx="3867150" cy="1228725"/>
                <wp:effectExtent l="0" t="0" r="0" b="9525"/>
                <wp:wrapSquare wrapText="bothSides"/>
                <wp:docPr id="18" name="Text Box 18"/>
                <wp:cNvGraphicFramePr/>
                <a:graphic xmlns:a="http://schemas.openxmlformats.org/drawingml/2006/main">
                  <a:graphicData uri="http://schemas.microsoft.com/office/word/2010/wordprocessingShape">
                    <wps:wsp>
                      <wps:cNvSpPr txBox="1"/>
                      <wps:spPr>
                        <a:xfrm>
                          <a:off x="0" y="0"/>
                          <a:ext cx="3867150" cy="1228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2C307" w14:textId="77777777" w:rsidR="00BE4748" w:rsidRDefault="00BE4748" w:rsidP="007D5162">
                            <w:pPr>
                              <w:pStyle w:val="LegalCopy"/>
                            </w:pPr>
                            <w:r>
                              <w:t>The D2L family of companies includes D2L Corporation, D2L Ltd., D2L Australia Pty Ltd., D2L Europe Ltd., D2L Asia Pte. Ltd., and D2L Brasil Soluções de Tecnologia para Educação Ltda.</w:t>
                            </w:r>
                          </w:p>
                          <w:p w14:paraId="2C30E060" w14:textId="77777777" w:rsidR="00BE4748" w:rsidRDefault="00BE4748" w:rsidP="007D5162">
                            <w:pPr>
                              <w:pStyle w:val="LegalCopy"/>
                            </w:pPr>
                            <w:r>
                              <w:t>D2L and its logos are trademarks of D2L Corporation, registered in the U.S. and other countries.</w:t>
                            </w:r>
                          </w:p>
                          <w:p w14:paraId="6A1C8E07" w14:textId="77777777" w:rsidR="00F52910" w:rsidRDefault="00F52910" w:rsidP="007D5162">
                            <w:pPr>
                              <w:pStyle w:val="LegalCopy"/>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6B4B7" id="Text Box 18" o:spid="_x0000_s1033" type="#_x0000_t202" style="position:absolute;margin-left:.6pt;margin-top:45.2pt;width:304.5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" fillcolor="white [3201]" stroked="f" strokeweight=".5pt">
                <v:textbox inset="0,0,0,0">
                  <w:txbxContent>
                    <w:p w14:paraId="70F2C307" w14:textId="77777777" w:rsidR="00BE4748" w:rsidRDefault="00BE4748" w:rsidP="007D5162">
                      <w:pPr>
                        <w:pStyle w:val="LegalCopy"/>
                      </w:pPr>
                      <w:r>
                        <w:t xml:space="preserve">The D2L family of companies includes D2L Corporation, D2L Ltd., D2L Australia Pty Ltd., D2L Europe Ltd., </w:t>
                      </w:r>
                      <w:proofErr w:type="gramStart"/>
                      <w:r>
                        <w:t>D2L</w:t>
                      </w:r>
                      <w:proofErr w:type="gramEnd"/>
                      <w:r>
                        <w:t xml:space="preserve"> Asia Pte. Ltd., and D2L </w:t>
                      </w:r>
                      <w:proofErr w:type="spellStart"/>
                      <w:r>
                        <w:t>Brasil</w:t>
                      </w:r>
                      <w:proofErr w:type="spellEnd"/>
                      <w:r>
                        <w:t xml:space="preserve"> </w:t>
                      </w:r>
                      <w:proofErr w:type="spellStart"/>
                      <w:r>
                        <w:t>Soluções</w:t>
                      </w:r>
                      <w:proofErr w:type="spellEnd"/>
                      <w:r>
                        <w:t xml:space="preserve"> de </w:t>
                      </w:r>
                      <w:proofErr w:type="spellStart"/>
                      <w:r>
                        <w:t>Tecnologia</w:t>
                      </w:r>
                      <w:proofErr w:type="spellEnd"/>
                      <w:r>
                        <w:t xml:space="preserve"> para </w:t>
                      </w:r>
                      <w:proofErr w:type="spellStart"/>
                      <w:r>
                        <w:t>Educação</w:t>
                      </w:r>
                      <w:proofErr w:type="spellEnd"/>
                      <w:r>
                        <w:t xml:space="preserve"> Ltda.</w:t>
                      </w:r>
                    </w:p>
                    <w:p w14:paraId="2C30E060" w14:textId="77777777" w:rsidR="00BE4748" w:rsidRDefault="00BE4748" w:rsidP="007D5162">
                      <w:pPr>
                        <w:pStyle w:val="LegalCopy"/>
                      </w:pPr>
                      <w:r>
                        <w:t>D2L and its logos are trademarks of D2L Corporation, registered in the U.S. and other countries.</w:t>
                      </w:r>
                    </w:p>
                    <w:p w14:paraId="6A1C8E07" w14:textId="77777777" w:rsidR="00F52910" w:rsidRDefault="00F52910" w:rsidP="007D5162">
                      <w:pPr>
                        <w:pStyle w:val="LegalCopy"/>
                      </w:pPr>
                    </w:p>
                  </w:txbxContent>
                </v:textbox>
                <w10:wrap type="square"/>
                <w10:anchorlock/>
              </v:shape>
            </w:pict>
          </mc:Fallback>
        </mc:AlternateContent>
      </w:r>
    </w:p>
    <w:p w14:paraId="2CC76BFD" w14:textId="77777777" w:rsidR="00F52910" w:rsidRDefault="00F52910" w:rsidP="007D5162">
      <w:pPr>
        <w:pStyle w:val="TOC1"/>
      </w:pPr>
    </w:p>
    <w:p w14:paraId="79868C44" w14:textId="77777777" w:rsidR="00644658" w:rsidRDefault="00644658" w:rsidP="007D5162"/>
    <w:sectPr w:rsidR="00644658" w:rsidSect="00C355BA">
      <w:headerReference w:type="default" r:id="rId28"/>
      <w:footerReference w:type="default" r:id="rId29"/>
      <w:type w:val="continuous"/>
      <w:pgSz w:w="12240" w:h="15840" w:code="1"/>
      <w:pgMar w:top="2340" w:right="2592" w:bottom="2160" w:left="648"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8BE7E" w14:textId="77777777" w:rsidR="00B35103" w:rsidRDefault="00B35103" w:rsidP="007D5162">
      <w:r>
        <w:separator/>
      </w:r>
    </w:p>
  </w:endnote>
  <w:endnote w:type="continuationSeparator" w:id="0">
    <w:p w14:paraId="67C85279" w14:textId="77777777" w:rsidR="00B35103" w:rsidRDefault="00B35103" w:rsidP="007D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EA6C3" w14:textId="77777777" w:rsidR="00EB21EE" w:rsidRDefault="00644658" w:rsidP="007D5162">
    <w:pPr>
      <w:pStyle w:val="Footer"/>
    </w:pPr>
    <w:r>
      <w:rPr>
        <w:noProof/>
        <w:lang w:val="en-GB" w:eastAsia="en-GB"/>
      </w:rPr>
      <mc:AlternateContent>
        <mc:Choice Requires="wps">
          <w:drawing>
            <wp:anchor distT="0" distB="0" distL="114300" distR="114300" simplePos="0" relativeHeight="251660800" behindDoc="0" locked="0" layoutInCell="1" allowOverlap="1" wp14:anchorId="69C8BD9E" wp14:editId="551F3E2C">
              <wp:simplePos x="0" y="0"/>
              <wp:positionH relativeFrom="column">
                <wp:posOffset>-99060</wp:posOffset>
              </wp:positionH>
              <wp:positionV relativeFrom="paragraph">
                <wp:posOffset>-767080</wp:posOffset>
              </wp:positionV>
              <wp:extent cx="7345680" cy="7797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7345680" cy="779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558E" w14:textId="77777777" w:rsidR="00EC026D" w:rsidRPr="00644658" w:rsidRDefault="00644658" w:rsidP="007D5162">
                          <w:pPr>
                            <w:rPr>
                              <w:b/>
                            </w:rPr>
                          </w:pPr>
                          <w:r>
                            <w:t>D</w:t>
                          </w:r>
                          <w:r w:rsidR="00EC026D" w:rsidRPr="00A7591A">
                            <w:t xml:space="preserve">2L </w:t>
                          </w:r>
                          <w:r w:rsidR="00E01DE8">
                            <w:rPr>
                              <w:rStyle w:val="AddressChar"/>
                            </w:rPr>
                            <w:t>Corporation</w:t>
                          </w:r>
                          <w:r w:rsidR="00EC026D" w:rsidRPr="00CF7A5C">
                            <w:rPr>
                              <w:rStyle w:val="AddressChar"/>
                            </w:rPr>
                            <w:t xml:space="preserve">   |   151 Charles Street West, Suite 400, Kitchener</w:t>
                          </w:r>
                          <w:r w:rsidR="00EC026D" w:rsidRPr="00A7591A">
                            <w:t>, Ontario N2G 1H6 Canada</w:t>
                          </w:r>
                          <w:r>
                            <w:tab/>
                          </w:r>
                          <w:r>
                            <w:tab/>
                          </w:r>
                          <w:r>
                            <w:tab/>
                          </w:r>
                          <w:r w:rsidR="00F52910">
                            <w:rPr>
                              <w:b/>
                            </w:rPr>
                            <w:t xml:space="preserve">Public </w:t>
                          </w:r>
                          <w:r>
                            <w:rPr>
                              <w:b/>
                            </w:rPr>
                            <w:t>Use</w:t>
                          </w:r>
                        </w:p>
                        <w:p w14:paraId="41391468" w14:textId="2797A7F4" w:rsidR="00EC026D" w:rsidRPr="00A7591A" w:rsidRDefault="00EC026D" w:rsidP="007D5162">
                          <w:r w:rsidRPr="00A7591A">
                            <w:t>Toll Free:</w:t>
                          </w:r>
                          <w:r>
                            <w:t xml:space="preserve"> </w:t>
                          </w:r>
                          <w:r w:rsidRPr="00A7591A">
                            <w:t>1 888-772-0325 (U.S. &amp; C</w:t>
                          </w:r>
                          <w:r>
                            <w:t xml:space="preserve">anada)   </w:t>
                          </w:r>
                          <w:r w:rsidRPr="00060D16">
                            <w:t>|</w:t>
                          </w:r>
                          <w:r>
                            <w:t xml:space="preserve">   Telephone: +1 519-772-0325</w:t>
                          </w:r>
                          <w:r>
                            <w:rPr>
                              <w:color w:val="E87511" w:themeColor="background2"/>
                            </w:rPr>
                            <w:t xml:space="preserve">   </w:t>
                          </w:r>
                          <w:r w:rsidRPr="00060D16">
                            <w:t>|</w:t>
                          </w:r>
                          <w:r>
                            <w:t xml:space="preserve">  </w:t>
                          </w:r>
                          <w:r>
                            <w:rPr>
                              <w:color w:val="E87511" w:themeColor="background2"/>
                            </w:rPr>
                            <w:t xml:space="preserve"> </w:t>
                          </w:r>
                          <w:r w:rsidRPr="00A7591A">
                            <w:t>Fax: +1 519-772-0324</w:t>
                          </w:r>
                          <w:r w:rsidR="00644658">
                            <w:tab/>
                            <w:t xml:space="preserve">       </w:t>
                          </w:r>
                          <w:r w:rsidR="00644658" w:rsidRPr="00644658">
                            <w:rPr>
                              <w:sz w:val="18"/>
                              <w:szCs w:val="18"/>
                            </w:rPr>
                            <w:t xml:space="preserve">Updated: </w:t>
                          </w:r>
                          <w:r w:rsidR="00644658" w:rsidRPr="00644658">
                            <w:rPr>
                              <w:sz w:val="18"/>
                              <w:szCs w:val="18"/>
                            </w:rPr>
                            <w:fldChar w:fldCharType="begin"/>
                          </w:r>
                          <w:r w:rsidR="00644658" w:rsidRPr="00644658">
                            <w:rPr>
                              <w:sz w:val="18"/>
                              <w:szCs w:val="18"/>
                            </w:rPr>
                            <w:instrText xml:space="preserve"> DATE \@ "MMMM d, yyyy" </w:instrText>
                          </w:r>
                          <w:r w:rsidR="00644658" w:rsidRPr="00644658">
                            <w:rPr>
                              <w:sz w:val="18"/>
                              <w:szCs w:val="18"/>
                            </w:rPr>
                            <w:fldChar w:fldCharType="separate"/>
                          </w:r>
                          <w:r w:rsidR="00EF18EF">
                            <w:rPr>
                              <w:noProof/>
                              <w:sz w:val="18"/>
                              <w:szCs w:val="18"/>
                            </w:rPr>
                            <w:t>December 13, 2018</w:t>
                          </w:r>
                          <w:r w:rsidR="00644658" w:rsidRPr="00644658">
                            <w:rPr>
                              <w:sz w:val="18"/>
                              <w:szCs w:val="18"/>
                            </w:rPr>
                            <w:fldChar w:fldCharType="end"/>
                          </w:r>
                        </w:p>
                        <w:p w14:paraId="45D0C24E" w14:textId="77777777" w:rsidR="00EC026D" w:rsidRPr="00A7591A" w:rsidRDefault="00EC026D" w:rsidP="007D5162"/>
                        <w:p w14:paraId="74BB1315" w14:textId="77777777" w:rsidR="00CE178D" w:rsidRPr="00A7591A" w:rsidRDefault="00CE178D" w:rsidP="007D51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8BD9E" id="_x0000_t202" coordsize="21600,21600" o:spt="202" path="m,l,21600r21600,l21600,xe">
              <v:stroke joinstyle="miter"/>
              <v:path gradientshapeok="t" o:connecttype="rect"/>
            </v:shapetype>
            <v:shape id="Text Box 2" o:spid="_x0000_s1035" type="#_x0000_t202" style="position:absolute;margin-left:-7.8pt;margin-top:-60.4pt;width:578.4pt;height:61.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TnfgIAAGkFAAAOAAAAZHJzL2Uyb0RvYy54bWysVN9P2zAQfp+0/8Hy+0hbCo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" filled="f" stroked="f" strokeweight=".5pt">
              <v:textbox>
                <w:txbxContent>
                  <w:p w14:paraId="7522558E" w14:textId="77777777" w:rsidR="00EC026D" w:rsidRPr="00644658" w:rsidRDefault="00644658" w:rsidP="007D5162">
                    <w:pPr>
                      <w:rPr>
                        <w:b/>
                      </w:rPr>
                    </w:pPr>
                    <w:r>
                      <w:t>D</w:t>
                    </w:r>
                    <w:r w:rsidR="00EC026D" w:rsidRPr="00A7591A">
                      <w:t xml:space="preserve">2L </w:t>
                    </w:r>
                    <w:r w:rsidR="00E01DE8">
                      <w:rPr>
                        <w:rStyle w:val="AddressChar"/>
                      </w:rPr>
                      <w:t>Corporation</w:t>
                    </w:r>
                    <w:r w:rsidR="00EC026D" w:rsidRPr="00CF7A5C">
                      <w:rPr>
                        <w:rStyle w:val="AddressChar"/>
                      </w:rPr>
                      <w:t xml:space="preserve">   |   151 Charles Street West, Suite 400, Kitchener</w:t>
                    </w:r>
                    <w:r w:rsidR="00EC026D" w:rsidRPr="00A7591A">
                      <w:t>, Ontario N2G 1H6 Canada</w:t>
                    </w:r>
                    <w:r>
                      <w:tab/>
                    </w:r>
                    <w:r>
                      <w:tab/>
                    </w:r>
                    <w:r>
                      <w:tab/>
                    </w:r>
                    <w:r w:rsidR="00F52910">
                      <w:rPr>
                        <w:b/>
                      </w:rPr>
                      <w:t xml:space="preserve">Public </w:t>
                    </w:r>
                    <w:r>
                      <w:rPr>
                        <w:b/>
                      </w:rPr>
                      <w:t>Use</w:t>
                    </w:r>
                  </w:p>
                  <w:p w14:paraId="41391468" w14:textId="2797A7F4" w:rsidR="00EC026D" w:rsidRPr="00A7591A" w:rsidRDefault="00EC026D" w:rsidP="007D5162">
                    <w:r w:rsidRPr="00A7591A">
                      <w:t>Toll Free:</w:t>
                    </w:r>
                    <w:r>
                      <w:t xml:space="preserve"> </w:t>
                    </w:r>
                    <w:r w:rsidRPr="00A7591A">
                      <w:t>1 888-772-0325 (U.S. &amp; C</w:t>
                    </w:r>
                    <w:r>
                      <w:t xml:space="preserve">anada)   </w:t>
                    </w:r>
                    <w:r w:rsidRPr="00060D16">
                      <w:t>|</w:t>
                    </w:r>
                    <w:r>
                      <w:t xml:space="preserve">   Telephone: +1 519-772-0325</w:t>
                    </w:r>
                    <w:r>
                      <w:rPr>
                        <w:color w:val="E87511" w:themeColor="background2"/>
                      </w:rPr>
                      <w:t xml:space="preserve">   </w:t>
                    </w:r>
                    <w:r w:rsidRPr="00060D16">
                      <w:t>|</w:t>
                    </w:r>
                    <w:r>
                      <w:t xml:space="preserve">  </w:t>
                    </w:r>
                    <w:r>
                      <w:rPr>
                        <w:color w:val="E87511" w:themeColor="background2"/>
                      </w:rPr>
                      <w:t xml:space="preserve"> </w:t>
                    </w:r>
                    <w:r w:rsidRPr="00A7591A">
                      <w:t>Fax: +1 519-772-0324</w:t>
                    </w:r>
                    <w:r w:rsidR="00644658">
                      <w:tab/>
                      <w:t xml:space="preserve">       </w:t>
                    </w:r>
                    <w:r w:rsidR="00644658" w:rsidRPr="00644658">
                      <w:rPr>
                        <w:sz w:val="18"/>
                        <w:szCs w:val="18"/>
                      </w:rPr>
                      <w:t xml:space="preserve">Updated: </w:t>
                    </w:r>
                    <w:r w:rsidR="00644658" w:rsidRPr="00644658">
                      <w:rPr>
                        <w:sz w:val="18"/>
                        <w:szCs w:val="18"/>
                      </w:rPr>
                      <w:fldChar w:fldCharType="begin"/>
                    </w:r>
                    <w:r w:rsidR="00644658" w:rsidRPr="00644658">
                      <w:rPr>
                        <w:sz w:val="18"/>
                        <w:szCs w:val="18"/>
                      </w:rPr>
                      <w:instrText xml:space="preserve"> DATE \@ "MMMM d, yyyy" </w:instrText>
                    </w:r>
                    <w:r w:rsidR="00644658" w:rsidRPr="00644658">
                      <w:rPr>
                        <w:sz w:val="18"/>
                        <w:szCs w:val="18"/>
                      </w:rPr>
                      <w:fldChar w:fldCharType="separate"/>
                    </w:r>
                    <w:r w:rsidR="00EF18EF">
                      <w:rPr>
                        <w:noProof/>
                        <w:sz w:val="18"/>
                        <w:szCs w:val="18"/>
                      </w:rPr>
                      <w:t>December 13, 2018</w:t>
                    </w:r>
                    <w:r w:rsidR="00644658" w:rsidRPr="00644658">
                      <w:rPr>
                        <w:sz w:val="18"/>
                        <w:szCs w:val="18"/>
                      </w:rPr>
                      <w:fldChar w:fldCharType="end"/>
                    </w:r>
                  </w:p>
                  <w:p w14:paraId="45D0C24E" w14:textId="77777777" w:rsidR="00EC026D" w:rsidRPr="00A7591A" w:rsidRDefault="00EC026D" w:rsidP="007D5162"/>
                  <w:p w14:paraId="74BB1315" w14:textId="77777777" w:rsidR="00CE178D" w:rsidRPr="00A7591A" w:rsidRDefault="00CE178D" w:rsidP="007D5162"/>
                </w:txbxContent>
              </v:textbox>
            </v:shape>
          </w:pict>
        </mc:Fallback>
      </mc:AlternateContent>
    </w:r>
    <w:r w:rsidR="00CE178D">
      <w:rPr>
        <w:noProof/>
        <w:lang w:val="en-GB" w:eastAsia="en-GB"/>
      </w:rPr>
      <mc:AlternateContent>
        <mc:Choice Requires="wps">
          <w:drawing>
            <wp:anchor distT="0" distB="0" distL="114300" distR="114300" simplePos="0" relativeHeight="251666944" behindDoc="0" locked="0" layoutInCell="1" allowOverlap="1" wp14:anchorId="2AA10DC7" wp14:editId="7F9A656E">
              <wp:simplePos x="0" y="0"/>
              <wp:positionH relativeFrom="column">
                <wp:posOffset>-1905</wp:posOffset>
              </wp:positionH>
              <wp:positionV relativeFrom="paragraph">
                <wp:posOffset>-359410</wp:posOffset>
              </wp:positionV>
              <wp:extent cx="7343775" cy="952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7343775" cy="9525"/>
                      </a:xfrm>
                      <a:prstGeom prst="line">
                        <a:avLst/>
                      </a:prstGeom>
                      <a:ln w="19050" cap="rnd">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D1292" id="Straight Connector 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8.3pt" to="578.1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" strokecolor="#e87511 [3214]" strokeweight="1.5pt">
              <v:stroke endcap="round"/>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3FD29" w14:textId="77777777" w:rsidR="00B35103" w:rsidRDefault="00B35103" w:rsidP="007D5162">
      <w:r>
        <w:separator/>
      </w:r>
    </w:p>
  </w:footnote>
  <w:footnote w:type="continuationSeparator" w:id="0">
    <w:p w14:paraId="4E6492D0" w14:textId="77777777" w:rsidR="00B35103" w:rsidRDefault="00B35103" w:rsidP="007D5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F5D86" w14:textId="77777777" w:rsidR="00A7591A" w:rsidRDefault="00A7591A" w:rsidP="007D5162">
    <w:pPr>
      <w:pStyle w:val="Header"/>
    </w:pPr>
    <w:r>
      <w:rPr>
        <w:noProof/>
        <w:lang w:val="en-GB" w:eastAsia="en-GB"/>
      </w:rPr>
      <mc:AlternateContent>
        <mc:Choice Requires="wps">
          <w:drawing>
            <wp:anchor distT="0" distB="0" distL="114300" distR="114300" simplePos="0" relativeHeight="251653632" behindDoc="0" locked="0" layoutInCell="1" allowOverlap="1" wp14:anchorId="5C5E7D4F" wp14:editId="2FFA37F6">
              <wp:simplePos x="0" y="0"/>
              <wp:positionH relativeFrom="column">
                <wp:posOffset>6840967</wp:posOffset>
              </wp:positionH>
              <wp:positionV relativeFrom="paragraph">
                <wp:posOffset>618565</wp:posOffset>
              </wp:positionV>
              <wp:extent cx="528918" cy="277906"/>
              <wp:effectExtent l="0" t="0" r="0" b="0"/>
              <wp:wrapNone/>
              <wp:docPr id="5" name="Text Box 5"/>
              <wp:cNvGraphicFramePr/>
              <a:graphic xmlns:a="http://schemas.openxmlformats.org/drawingml/2006/main">
                <a:graphicData uri="http://schemas.microsoft.com/office/word/2010/wordprocessingShape">
                  <wps:wsp>
                    <wps:cNvSpPr txBox="1"/>
                    <wps:spPr>
                      <a:xfrm>
                        <a:off x="0" y="0"/>
                        <a:ext cx="528918" cy="277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46CC1" w14:textId="06B799EA" w:rsidR="00A7591A" w:rsidRPr="00A7591A" w:rsidRDefault="00EB21EE" w:rsidP="007D5162">
                          <w:r>
                            <w:fldChar w:fldCharType="begin"/>
                          </w:r>
                          <w:r>
                            <w:instrText xml:space="preserve"> PAGE   \* MERGEFORMAT </w:instrText>
                          </w:r>
                          <w:r>
                            <w:fldChar w:fldCharType="separate"/>
                          </w:r>
                          <w:r w:rsidR="00EF18EF">
                            <w:rPr>
                              <w:noProof/>
                            </w:rPr>
                            <w:t>2</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5E7D4F" id="_x0000_t202" coordsize="21600,21600" o:spt="202" path="m,l,21600r21600,l21600,xe">
              <v:stroke joinstyle="miter"/>
              <v:path gradientshapeok="t" o:connecttype="rect"/>
            </v:shapetype>
            <v:shape id="Text Box 5" o:spid="_x0000_s1034" type="#_x0000_t202" style="position:absolute;margin-left:538.65pt;margin-top:48.7pt;width:41.65pt;height:21.9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" filled="f" stroked="f" strokeweight=".5pt">
              <v:textbox>
                <w:txbxContent>
                  <w:p w14:paraId="15446CC1" w14:textId="06B799EA" w:rsidR="00A7591A" w:rsidRPr="00A7591A" w:rsidRDefault="00EB21EE" w:rsidP="007D5162">
                    <w:r>
                      <w:fldChar w:fldCharType="begin"/>
                    </w:r>
                    <w:r>
                      <w:instrText xml:space="preserve"> PAGE   \* MERGEFORMAT </w:instrText>
                    </w:r>
                    <w:r>
                      <w:fldChar w:fldCharType="separate"/>
                    </w:r>
                    <w:r w:rsidR="00EF18EF">
                      <w:rPr>
                        <w:noProof/>
                      </w:rPr>
                      <w:t>2</w:t>
                    </w:r>
                    <w:r>
                      <w:rPr>
                        <w:noProof/>
                      </w:rPr>
                      <w:fldChar w:fldCharType="end"/>
                    </w:r>
                  </w:p>
                </w:txbxContent>
              </v:textbox>
            </v:shape>
          </w:pict>
        </mc:Fallback>
      </mc:AlternateContent>
    </w:r>
    <w:r>
      <w:rPr>
        <w:noProof/>
        <w:lang w:val="en-GB" w:eastAsia="en-GB"/>
      </w:rPr>
      <w:drawing>
        <wp:inline distT="0" distB="0" distL="0" distR="0" wp14:anchorId="2D41A04D" wp14:editId="49AF6BD6">
          <wp:extent cx="7772400" cy="1054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L_header_pages.jp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772400" cy="10546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F5009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F2622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D4EA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3ACEF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658CF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1F216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AEC6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63E4F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B6E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C6E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21220"/>
    <w:multiLevelType w:val="hybridMultilevel"/>
    <w:tmpl w:val="CEBCBCD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9E40A3"/>
    <w:multiLevelType w:val="hybridMultilevel"/>
    <w:tmpl w:val="B75CE910"/>
    <w:lvl w:ilvl="0" w:tplc="CAE40812">
      <w:start w:val="1"/>
      <w:numFmt w:val="bullet"/>
      <w:lvlText w:val=""/>
      <w:lvlJc w:val="left"/>
      <w:pPr>
        <w:ind w:left="1080" w:hanging="360"/>
      </w:pPr>
      <w:rPr>
        <w:rFonts w:ascii="Symbol" w:hAnsi="Symbol" w:hint="default"/>
        <w:color w:val="55595B"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863703"/>
    <w:multiLevelType w:val="hybridMultilevel"/>
    <w:tmpl w:val="5D2E4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9D0FC3"/>
    <w:multiLevelType w:val="hybridMultilevel"/>
    <w:tmpl w:val="C6065D9C"/>
    <w:lvl w:ilvl="0" w:tplc="0409000F">
      <w:start w:val="1"/>
      <w:numFmt w:val="decimal"/>
      <w:lvlText w:val="%1."/>
      <w:lvlJc w:val="left"/>
      <w:pPr>
        <w:ind w:left="1080" w:hanging="360"/>
      </w:pPr>
      <w:rPr>
        <w:rFonts w:hint="default"/>
        <w:color w:val="55595B"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78D409B"/>
    <w:multiLevelType w:val="hybridMultilevel"/>
    <w:tmpl w:val="4968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040DF8"/>
    <w:multiLevelType w:val="hybridMultilevel"/>
    <w:tmpl w:val="08FAC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26D76"/>
    <w:multiLevelType w:val="hybridMultilevel"/>
    <w:tmpl w:val="31D0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A5976"/>
    <w:multiLevelType w:val="hybridMultilevel"/>
    <w:tmpl w:val="BB2C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E2BE6"/>
    <w:multiLevelType w:val="hybridMultilevel"/>
    <w:tmpl w:val="AEF8E880"/>
    <w:lvl w:ilvl="0" w:tplc="0622AC62">
      <w:start w:val="1"/>
      <w:numFmt w:val="decimal"/>
      <w:suff w:val="nothing"/>
      <w:lvlText w:val="%1."/>
      <w:lvlJc w:val="left"/>
      <w:pPr>
        <w:ind w:left="0" w:firstLine="0"/>
      </w:pPr>
      <w:rPr>
        <w:rFonts w:asciiTheme="majorHAnsi" w:hAnsiTheme="majorHAnsi" w:hint="default"/>
        <w:b w:val="0"/>
        <w:i w:val="0"/>
        <w:sz w:val="20"/>
      </w:rPr>
    </w:lvl>
    <w:lvl w:ilvl="1" w:tplc="6A5A9C0A">
      <w:start w:val="1"/>
      <w:numFmt w:val="lowerLetter"/>
      <w:suff w:val="space"/>
      <w:lvlText w:val="%2."/>
      <w:lvlJc w:val="left"/>
      <w:pPr>
        <w:ind w:left="0" w:firstLine="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46D07"/>
    <w:multiLevelType w:val="hybridMultilevel"/>
    <w:tmpl w:val="E5F6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56507"/>
    <w:multiLevelType w:val="hybridMultilevel"/>
    <w:tmpl w:val="36E45376"/>
    <w:lvl w:ilvl="0" w:tplc="2990C6A2">
      <w:start w:val="1"/>
      <w:numFmt w:val="bullet"/>
      <w:pStyle w:val="Bullets"/>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B865D4"/>
    <w:multiLevelType w:val="hybridMultilevel"/>
    <w:tmpl w:val="13120A5A"/>
    <w:lvl w:ilvl="0" w:tplc="B268CB3A">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1782B"/>
    <w:multiLevelType w:val="hybridMultilevel"/>
    <w:tmpl w:val="98F2E242"/>
    <w:lvl w:ilvl="0" w:tplc="04090003">
      <w:start w:val="1"/>
      <w:numFmt w:val="bullet"/>
      <w:lvlText w:val="o"/>
      <w:lvlJc w:val="left"/>
      <w:pPr>
        <w:ind w:left="1284" w:hanging="360"/>
      </w:pPr>
      <w:rPr>
        <w:rFonts w:ascii="Courier New" w:hAnsi="Courier New" w:cs="Courier New"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3" w15:restartNumberingAfterBreak="0">
    <w:nsid w:val="4B13591C"/>
    <w:multiLevelType w:val="hybridMultilevel"/>
    <w:tmpl w:val="21E0E86C"/>
    <w:lvl w:ilvl="0" w:tplc="0A082EF6">
      <w:start w:val="2"/>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755AB"/>
    <w:multiLevelType w:val="singleLevel"/>
    <w:tmpl w:val="CF4AFF34"/>
    <w:lvl w:ilvl="0">
      <w:start w:val="1"/>
      <w:numFmt w:val="bullet"/>
      <w:pStyle w:val="ListBullet"/>
      <w:lvlText w:val=""/>
      <w:lvlJc w:val="left"/>
      <w:pPr>
        <w:ind w:left="475" w:hanging="360"/>
      </w:pPr>
      <w:rPr>
        <w:rFonts w:ascii="Symbol" w:hAnsi="Symbol" w:hint="default"/>
        <w:b w:val="0"/>
        <w:i w:val="0"/>
        <w:color w:val="auto"/>
        <w:sz w:val="18"/>
        <w:szCs w:val="18"/>
      </w:rPr>
    </w:lvl>
  </w:abstractNum>
  <w:abstractNum w:abstractNumId="25" w15:restartNumberingAfterBreak="0">
    <w:nsid w:val="509C476C"/>
    <w:multiLevelType w:val="hybridMultilevel"/>
    <w:tmpl w:val="74D22474"/>
    <w:lvl w:ilvl="0" w:tplc="01D6C7F0">
      <w:start w:val="1"/>
      <w:numFmt w:val="decimal"/>
      <w:pStyle w:val="Liststy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5904AC"/>
    <w:multiLevelType w:val="hybridMultilevel"/>
    <w:tmpl w:val="DB82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66C36"/>
    <w:multiLevelType w:val="hybridMultilevel"/>
    <w:tmpl w:val="4650F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A37DE5"/>
    <w:multiLevelType w:val="hybridMultilevel"/>
    <w:tmpl w:val="526E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E338E"/>
    <w:multiLevelType w:val="hybridMultilevel"/>
    <w:tmpl w:val="F2E0FAD6"/>
    <w:lvl w:ilvl="0" w:tplc="62D2A580">
      <w:start w:val="3"/>
      <w:numFmt w:val="decimal"/>
      <w:suff w:val="nothing"/>
      <w:lvlText w:val="%1."/>
      <w:lvlJc w:val="left"/>
      <w:pPr>
        <w:ind w:left="0" w:firstLine="0"/>
      </w:pPr>
      <w:rPr>
        <w:rFonts w:asciiTheme="majorHAnsi" w:hAnsiTheme="majorHAnsi"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E0006E"/>
    <w:multiLevelType w:val="hybridMultilevel"/>
    <w:tmpl w:val="1E5CFE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1F5F0E"/>
    <w:multiLevelType w:val="hybridMultilevel"/>
    <w:tmpl w:val="715E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6F518A"/>
    <w:multiLevelType w:val="hybridMultilevel"/>
    <w:tmpl w:val="A9F2456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7A5D21B7"/>
    <w:multiLevelType w:val="hybridMultilevel"/>
    <w:tmpl w:val="7932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A835232"/>
    <w:multiLevelType w:val="hybridMultilevel"/>
    <w:tmpl w:val="FDAC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25"/>
  </w:num>
  <w:num w:numId="13">
    <w:abstractNumId w:val="21"/>
  </w:num>
  <w:num w:numId="14">
    <w:abstractNumId w:val="24"/>
  </w:num>
  <w:num w:numId="15">
    <w:abstractNumId w:val="34"/>
  </w:num>
  <w:num w:numId="16">
    <w:abstractNumId w:val="26"/>
  </w:num>
  <w:num w:numId="17">
    <w:abstractNumId w:val="18"/>
  </w:num>
  <w:num w:numId="18">
    <w:abstractNumId w:val="16"/>
  </w:num>
  <w:num w:numId="19">
    <w:abstractNumId w:val="19"/>
  </w:num>
  <w:num w:numId="20">
    <w:abstractNumId w:val="31"/>
  </w:num>
  <w:num w:numId="21">
    <w:abstractNumId w:val="28"/>
  </w:num>
  <w:num w:numId="22">
    <w:abstractNumId w:val="15"/>
  </w:num>
  <w:num w:numId="23">
    <w:abstractNumId w:val="14"/>
  </w:num>
  <w:num w:numId="24">
    <w:abstractNumId w:val="32"/>
  </w:num>
  <w:num w:numId="25">
    <w:abstractNumId w:val="11"/>
  </w:num>
  <w:num w:numId="26">
    <w:abstractNumId w:val="27"/>
  </w:num>
  <w:num w:numId="27">
    <w:abstractNumId w:val="33"/>
  </w:num>
  <w:num w:numId="28">
    <w:abstractNumId w:val="10"/>
  </w:num>
  <w:num w:numId="29">
    <w:abstractNumId w:val="22"/>
  </w:num>
  <w:num w:numId="30">
    <w:abstractNumId w:val="17"/>
  </w:num>
  <w:num w:numId="31">
    <w:abstractNumId w:val="23"/>
  </w:num>
  <w:num w:numId="32">
    <w:abstractNumId w:val="30"/>
  </w:num>
  <w:num w:numId="33">
    <w:abstractNumId w:val="12"/>
  </w:num>
  <w:num w:numId="34">
    <w:abstractNumId w:val="1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ctiveWritingStyle w:appName="MSWord" w:lang="en-US" w:vendorID="64" w:dllVersion="131078" w:nlCheck="1" w:checkStyle="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58"/>
    <w:rsid w:val="000219B9"/>
    <w:rsid w:val="00036466"/>
    <w:rsid w:val="00054A95"/>
    <w:rsid w:val="00060D16"/>
    <w:rsid w:val="0009296B"/>
    <w:rsid w:val="000A40FE"/>
    <w:rsid w:val="000A4C3D"/>
    <w:rsid w:val="000C3977"/>
    <w:rsid w:val="000D592A"/>
    <w:rsid w:val="001008D4"/>
    <w:rsid w:val="00106708"/>
    <w:rsid w:val="00110947"/>
    <w:rsid w:val="0011483F"/>
    <w:rsid w:val="0013054D"/>
    <w:rsid w:val="001338C1"/>
    <w:rsid w:val="00142DB3"/>
    <w:rsid w:val="001443E8"/>
    <w:rsid w:val="0014468B"/>
    <w:rsid w:val="001471E9"/>
    <w:rsid w:val="00177461"/>
    <w:rsid w:val="00191DFA"/>
    <w:rsid w:val="001A5B10"/>
    <w:rsid w:val="001D6564"/>
    <w:rsid w:val="001F33A9"/>
    <w:rsid w:val="00201E0D"/>
    <w:rsid w:val="00224483"/>
    <w:rsid w:val="00226D35"/>
    <w:rsid w:val="00243B14"/>
    <w:rsid w:val="002475A1"/>
    <w:rsid w:val="002520DA"/>
    <w:rsid w:val="002526B4"/>
    <w:rsid w:val="0026147C"/>
    <w:rsid w:val="002649B8"/>
    <w:rsid w:val="002731E8"/>
    <w:rsid w:val="00290ACB"/>
    <w:rsid w:val="00290D51"/>
    <w:rsid w:val="002B1BFF"/>
    <w:rsid w:val="002C0FB4"/>
    <w:rsid w:val="002D2F64"/>
    <w:rsid w:val="002E519F"/>
    <w:rsid w:val="002E78F9"/>
    <w:rsid w:val="002F0C15"/>
    <w:rsid w:val="003061C6"/>
    <w:rsid w:val="00312EC0"/>
    <w:rsid w:val="00313503"/>
    <w:rsid w:val="00344FB0"/>
    <w:rsid w:val="003D4A29"/>
    <w:rsid w:val="00414711"/>
    <w:rsid w:val="00414CEF"/>
    <w:rsid w:val="004225AA"/>
    <w:rsid w:val="00433346"/>
    <w:rsid w:val="00442409"/>
    <w:rsid w:val="00450720"/>
    <w:rsid w:val="004565AB"/>
    <w:rsid w:val="00487958"/>
    <w:rsid w:val="004B46A9"/>
    <w:rsid w:val="004C1414"/>
    <w:rsid w:val="004E05FB"/>
    <w:rsid w:val="004E21B7"/>
    <w:rsid w:val="005229B3"/>
    <w:rsid w:val="00525589"/>
    <w:rsid w:val="00532CD3"/>
    <w:rsid w:val="005630BF"/>
    <w:rsid w:val="00564EC9"/>
    <w:rsid w:val="00583D06"/>
    <w:rsid w:val="005C4539"/>
    <w:rsid w:val="005D02FB"/>
    <w:rsid w:val="005E56B6"/>
    <w:rsid w:val="005E777E"/>
    <w:rsid w:val="005F6BC6"/>
    <w:rsid w:val="00631B4B"/>
    <w:rsid w:val="00637599"/>
    <w:rsid w:val="00644658"/>
    <w:rsid w:val="00663ACF"/>
    <w:rsid w:val="00667314"/>
    <w:rsid w:val="00672872"/>
    <w:rsid w:val="00673E98"/>
    <w:rsid w:val="00675E5A"/>
    <w:rsid w:val="00686608"/>
    <w:rsid w:val="00692287"/>
    <w:rsid w:val="006A42A9"/>
    <w:rsid w:val="006A7A38"/>
    <w:rsid w:val="006B2CB4"/>
    <w:rsid w:val="006C16BD"/>
    <w:rsid w:val="006C491B"/>
    <w:rsid w:val="006D3B05"/>
    <w:rsid w:val="006D5513"/>
    <w:rsid w:val="00712551"/>
    <w:rsid w:val="0078268E"/>
    <w:rsid w:val="0078354B"/>
    <w:rsid w:val="00783DD2"/>
    <w:rsid w:val="00784B5E"/>
    <w:rsid w:val="00786326"/>
    <w:rsid w:val="007947C9"/>
    <w:rsid w:val="007C01CA"/>
    <w:rsid w:val="007C226B"/>
    <w:rsid w:val="007D5162"/>
    <w:rsid w:val="00824EB1"/>
    <w:rsid w:val="00827629"/>
    <w:rsid w:val="008459CC"/>
    <w:rsid w:val="008471E8"/>
    <w:rsid w:val="0085595F"/>
    <w:rsid w:val="008A42DD"/>
    <w:rsid w:val="008A4699"/>
    <w:rsid w:val="008B2191"/>
    <w:rsid w:val="008C0434"/>
    <w:rsid w:val="008D1575"/>
    <w:rsid w:val="008D3BF2"/>
    <w:rsid w:val="008E5EFA"/>
    <w:rsid w:val="008F02F9"/>
    <w:rsid w:val="008F7992"/>
    <w:rsid w:val="009041E8"/>
    <w:rsid w:val="00905352"/>
    <w:rsid w:val="00931D0B"/>
    <w:rsid w:val="00952AA0"/>
    <w:rsid w:val="00973E91"/>
    <w:rsid w:val="00980372"/>
    <w:rsid w:val="0098441E"/>
    <w:rsid w:val="009C5001"/>
    <w:rsid w:val="009F38B7"/>
    <w:rsid w:val="009F3970"/>
    <w:rsid w:val="00A17531"/>
    <w:rsid w:val="00A21AAC"/>
    <w:rsid w:val="00A347EE"/>
    <w:rsid w:val="00A70B02"/>
    <w:rsid w:val="00A7591A"/>
    <w:rsid w:val="00AD744A"/>
    <w:rsid w:val="00AF714D"/>
    <w:rsid w:val="00B35103"/>
    <w:rsid w:val="00B51BF6"/>
    <w:rsid w:val="00B62297"/>
    <w:rsid w:val="00B733AF"/>
    <w:rsid w:val="00B864AB"/>
    <w:rsid w:val="00B902F6"/>
    <w:rsid w:val="00BA6483"/>
    <w:rsid w:val="00BE4748"/>
    <w:rsid w:val="00C02F04"/>
    <w:rsid w:val="00C04BB8"/>
    <w:rsid w:val="00C05AAF"/>
    <w:rsid w:val="00C25B31"/>
    <w:rsid w:val="00C355BA"/>
    <w:rsid w:val="00C403A2"/>
    <w:rsid w:val="00C5467C"/>
    <w:rsid w:val="00C80036"/>
    <w:rsid w:val="00C8429E"/>
    <w:rsid w:val="00C91CC3"/>
    <w:rsid w:val="00C9656C"/>
    <w:rsid w:val="00CB1296"/>
    <w:rsid w:val="00CC0E97"/>
    <w:rsid w:val="00CD19C7"/>
    <w:rsid w:val="00CD1EAB"/>
    <w:rsid w:val="00CD2196"/>
    <w:rsid w:val="00CE178D"/>
    <w:rsid w:val="00CE4C08"/>
    <w:rsid w:val="00CF1BA8"/>
    <w:rsid w:val="00CF4F66"/>
    <w:rsid w:val="00CF51D1"/>
    <w:rsid w:val="00CF74D4"/>
    <w:rsid w:val="00D034AF"/>
    <w:rsid w:val="00D22345"/>
    <w:rsid w:val="00D246BF"/>
    <w:rsid w:val="00D3025E"/>
    <w:rsid w:val="00D67D46"/>
    <w:rsid w:val="00D75DEF"/>
    <w:rsid w:val="00DC0118"/>
    <w:rsid w:val="00DC3B54"/>
    <w:rsid w:val="00DF327A"/>
    <w:rsid w:val="00DF52C8"/>
    <w:rsid w:val="00DF7776"/>
    <w:rsid w:val="00E01DE8"/>
    <w:rsid w:val="00E041EA"/>
    <w:rsid w:val="00E06C36"/>
    <w:rsid w:val="00E1024F"/>
    <w:rsid w:val="00E25083"/>
    <w:rsid w:val="00E27F77"/>
    <w:rsid w:val="00E37488"/>
    <w:rsid w:val="00E52A24"/>
    <w:rsid w:val="00E52C9F"/>
    <w:rsid w:val="00E74143"/>
    <w:rsid w:val="00E7526C"/>
    <w:rsid w:val="00EA389E"/>
    <w:rsid w:val="00EA3F85"/>
    <w:rsid w:val="00EB21EE"/>
    <w:rsid w:val="00EC026D"/>
    <w:rsid w:val="00EF18EF"/>
    <w:rsid w:val="00EF69A0"/>
    <w:rsid w:val="00F125F9"/>
    <w:rsid w:val="00F21BBC"/>
    <w:rsid w:val="00F22A0A"/>
    <w:rsid w:val="00F22E29"/>
    <w:rsid w:val="00F52910"/>
    <w:rsid w:val="00F54A92"/>
    <w:rsid w:val="00F70196"/>
    <w:rsid w:val="00F70A36"/>
    <w:rsid w:val="00F733CD"/>
    <w:rsid w:val="00F825BA"/>
    <w:rsid w:val="00F830C9"/>
    <w:rsid w:val="00FC43B2"/>
    <w:rsid w:val="00FD1083"/>
    <w:rsid w:val="00FD1506"/>
    <w:rsid w:val="00FF2BE7"/>
    <w:rsid w:val="00FF49B1"/>
    <w:rsid w:val="0655E666"/>
    <w:rsid w:val="08597819"/>
    <w:rsid w:val="701D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DB398D6"/>
  <w15:docId w15:val="{60708564-4D4B-42C5-856F-7AE9A72C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lsdException w:name="heading 2" w:semiHidden="1" w:uiPriority="12"/>
    <w:lsdException w:name="heading 3" w:semiHidden="1" w:uiPriority="12" w:unhideWhenUsed="1" w:qFormat="1"/>
    <w:lsdException w:name="heading 4" w:semiHidden="1" w:uiPriority="12" w:unhideWhenUsed="1" w:qFormat="1"/>
    <w:lsdException w:name="heading 5" w:semiHidden="1" w:uiPriority="12" w:unhideWhenUsed="1" w:qFormat="1"/>
    <w:lsdException w:name="heading 6" w:semiHidden="1" w:uiPriority="12" w:unhideWhenUsed="1" w:qFormat="1"/>
    <w:lsdException w:name="heading 7" w:semiHidden="1" w:uiPriority="12" w:unhideWhenUsed="1" w:qFormat="1"/>
    <w:lsdException w:name="heading 8" w:semiHidden="1" w:uiPriority="12" w:unhideWhenUsed="1" w:qFormat="1"/>
    <w:lsdException w:name="heading 9" w:semiHidden="1" w:uiPriority="1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lsdException w:name="Intense Emphasis" w:uiPriority="21"/>
    <w:lsdException w:name="Subtle Reference" w:uiPriority="31"/>
    <w:lsdException w:name="Intense Reference" w:uiPriority="32"/>
    <w:lsdException w:name="Book Title" w:uiPriority="18"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Copy"/>
    <w:qFormat/>
    <w:rsid w:val="007D5162"/>
    <w:pPr>
      <w:spacing w:after="0" w:line="280" w:lineRule="exact"/>
    </w:pPr>
    <w:rPr>
      <w:color w:val="55595B" w:themeColor="text1"/>
      <w:kern w:val="28"/>
      <w:sz w:val="20"/>
    </w:rPr>
  </w:style>
  <w:style w:type="paragraph" w:styleId="Heading1">
    <w:name w:val="heading 1"/>
    <w:aliases w:val="1 Heading first on page,Heading* first on page"/>
    <w:basedOn w:val="Normal"/>
    <w:next w:val="Normal"/>
    <w:link w:val="Heading1Char"/>
    <w:uiPriority w:val="2"/>
    <w:rsid w:val="00EB21EE"/>
    <w:pPr>
      <w:keepNext/>
      <w:keepLines/>
      <w:outlineLvl w:val="0"/>
    </w:pPr>
    <w:rPr>
      <w:rFonts w:asciiTheme="majorHAnsi" w:eastAsiaTheme="majorEastAsia" w:hAnsiTheme="majorHAnsi" w:cstheme="majorBidi"/>
      <w:bCs/>
      <w:color w:val="E87511" w:themeColor="background2"/>
      <w:sz w:val="36"/>
      <w:szCs w:val="28"/>
    </w:rPr>
  </w:style>
  <w:style w:type="paragraph" w:styleId="Heading2">
    <w:name w:val="heading 2"/>
    <w:basedOn w:val="Normal"/>
    <w:next w:val="Normal"/>
    <w:link w:val="Heading2Char"/>
    <w:uiPriority w:val="12"/>
    <w:semiHidden/>
    <w:rsid w:val="00673E98"/>
    <w:pPr>
      <w:keepNext/>
      <w:keepLines/>
      <w:spacing w:before="40"/>
      <w:outlineLvl w:val="1"/>
    </w:pPr>
    <w:rPr>
      <w:rFonts w:asciiTheme="majorHAnsi" w:eastAsiaTheme="majorEastAsia" w:hAnsiTheme="majorHAnsi" w:cstheme="majorBidi"/>
      <w:color w:val="007982" w:themeColor="accent1" w:themeShade="BF"/>
      <w:sz w:val="26"/>
      <w:szCs w:val="26"/>
    </w:rPr>
  </w:style>
  <w:style w:type="paragraph" w:styleId="Heading3">
    <w:name w:val="heading 3"/>
    <w:basedOn w:val="Normal"/>
    <w:next w:val="Normal"/>
    <w:link w:val="Heading3Char"/>
    <w:uiPriority w:val="12"/>
    <w:semiHidden/>
    <w:unhideWhenUsed/>
    <w:qFormat/>
    <w:rsid w:val="00673E98"/>
    <w:pPr>
      <w:keepNext/>
      <w:keepLines/>
      <w:spacing w:before="40"/>
      <w:outlineLvl w:val="2"/>
    </w:pPr>
    <w:rPr>
      <w:rFonts w:asciiTheme="majorHAnsi" w:eastAsiaTheme="majorEastAsia" w:hAnsiTheme="majorHAnsi" w:cstheme="majorBidi"/>
      <w:color w:val="005056"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2B1BF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1D6564"/>
    <w:rPr>
      <w:color w:val="55595B" w:themeColor="text1"/>
      <w:kern w:val="28"/>
      <w:sz w:val="20"/>
    </w:rPr>
  </w:style>
  <w:style w:type="paragraph" w:styleId="Footer">
    <w:name w:val="footer"/>
    <w:basedOn w:val="Normal"/>
    <w:link w:val="FooterChar"/>
    <w:uiPriority w:val="99"/>
    <w:rsid w:val="002B1BFF"/>
    <w:pPr>
      <w:tabs>
        <w:tab w:val="center" w:pos="4680"/>
        <w:tab w:val="right" w:pos="9360"/>
      </w:tabs>
      <w:spacing w:line="240" w:lineRule="auto"/>
    </w:pPr>
  </w:style>
  <w:style w:type="character" w:customStyle="1" w:styleId="FooterChar">
    <w:name w:val="Footer Char"/>
    <w:basedOn w:val="DefaultParagraphFont"/>
    <w:link w:val="Footer"/>
    <w:uiPriority w:val="99"/>
    <w:rsid w:val="001D6564"/>
    <w:rPr>
      <w:color w:val="55595B" w:themeColor="text1"/>
      <w:kern w:val="28"/>
      <w:sz w:val="20"/>
    </w:rPr>
  </w:style>
  <w:style w:type="paragraph" w:styleId="BalloonText">
    <w:name w:val="Balloon Text"/>
    <w:basedOn w:val="Normal"/>
    <w:link w:val="BalloonTextChar"/>
    <w:uiPriority w:val="99"/>
    <w:semiHidden/>
    <w:unhideWhenUsed/>
    <w:rsid w:val="002B1B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BFF"/>
    <w:rPr>
      <w:rFonts w:ascii="Tahoma" w:hAnsi="Tahoma" w:cs="Tahoma"/>
      <w:color w:val="55595B" w:themeColor="text1"/>
      <w:kern w:val="28"/>
      <w:sz w:val="16"/>
      <w:szCs w:val="16"/>
    </w:rPr>
  </w:style>
  <w:style w:type="character" w:customStyle="1" w:styleId="Heading1Char">
    <w:name w:val="Heading 1 Char"/>
    <w:aliases w:val="1 Heading first on page Char,Heading* first on page Char"/>
    <w:basedOn w:val="DefaultParagraphFont"/>
    <w:link w:val="Heading1"/>
    <w:uiPriority w:val="2"/>
    <w:rsid w:val="00686608"/>
    <w:rPr>
      <w:rFonts w:asciiTheme="majorHAnsi" w:eastAsiaTheme="majorEastAsia" w:hAnsiTheme="majorHAnsi" w:cstheme="majorBidi"/>
      <w:bCs/>
      <w:color w:val="E87511" w:themeColor="background2"/>
      <w:kern w:val="28"/>
      <w:sz w:val="36"/>
      <w:szCs w:val="28"/>
    </w:rPr>
  </w:style>
  <w:style w:type="paragraph" w:customStyle="1" w:styleId="NewSectionHeader">
    <w:name w:val="New Section Header"/>
    <w:basedOn w:val="Heading1"/>
    <w:link w:val="NewSectionHeaderChar"/>
    <w:autoRedefine/>
    <w:uiPriority w:val="11"/>
    <w:rsid w:val="00EB21EE"/>
    <w:pPr>
      <w:spacing w:before="560"/>
    </w:pPr>
  </w:style>
  <w:style w:type="character" w:customStyle="1" w:styleId="NewSectionHeaderChar">
    <w:name w:val="New Section Header Char"/>
    <w:basedOn w:val="Heading1Char"/>
    <w:link w:val="NewSectionHeader"/>
    <w:uiPriority w:val="11"/>
    <w:rsid w:val="00686608"/>
    <w:rPr>
      <w:rFonts w:asciiTheme="majorHAnsi" w:eastAsiaTheme="majorEastAsia" w:hAnsiTheme="majorHAnsi" w:cstheme="majorBidi"/>
      <w:bCs/>
      <w:color w:val="E87511" w:themeColor="background2"/>
      <w:kern w:val="28"/>
      <w:sz w:val="36"/>
      <w:szCs w:val="28"/>
    </w:rPr>
  </w:style>
  <w:style w:type="paragraph" w:styleId="Title">
    <w:name w:val="Title"/>
    <w:next w:val="Normal"/>
    <w:link w:val="TitleChar"/>
    <w:autoRedefine/>
    <w:uiPriority w:val="2"/>
    <w:qFormat/>
    <w:rsid w:val="001338C1"/>
    <w:pPr>
      <w:framePr w:w="10800" w:wrap="around" w:vAnchor="text" w:hAnchor="margin" w:y="1" w:anchorLock="1"/>
      <w:spacing w:after="300" w:line="240" w:lineRule="auto"/>
      <w:contextualSpacing/>
    </w:pPr>
    <w:rPr>
      <w:rFonts w:asciiTheme="majorHAnsi" w:eastAsiaTheme="majorEastAsia" w:hAnsiTheme="majorHAnsi" w:cstheme="majorBidi"/>
      <w:color w:val="E87511" w:themeColor="background2"/>
      <w:spacing w:val="5"/>
      <w:kern w:val="28"/>
      <w:sz w:val="52"/>
      <w:szCs w:val="52"/>
    </w:rPr>
  </w:style>
  <w:style w:type="character" w:customStyle="1" w:styleId="TitleChar">
    <w:name w:val="Title Char"/>
    <w:basedOn w:val="DefaultParagraphFont"/>
    <w:link w:val="Title"/>
    <w:uiPriority w:val="2"/>
    <w:rsid w:val="001338C1"/>
    <w:rPr>
      <w:rFonts w:asciiTheme="majorHAnsi" w:eastAsiaTheme="majorEastAsia" w:hAnsiTheme="majorHAnsi" w:cstheme="majorBidi"/>
      <w:color w:val="E87511" w:themeColor="background2"/>
      <w:spacing w:val="5"/>
      <w:kern w:val="28"/>
      <w:sz w:val="52"/>
      <w:szCs w:val="52"/>
    </w:rPr>
  </w:style>
  <w:style w:type="character" w:styleId="PlaceholderText">
    <w:name w:val="Placeholder Text"/>
    <w:basedOn w:val="DefaultParagraphFont"/>
    <w:uiPriority w:val="99"/>
    <w:semiHidden/>
    <w:rsid w:val="00E06C36"/>
    <w:rPr>
      <w:color w:val="808080"/>
    </w:rPr>
  </w:style>
  <w:style w:type="character" w:styleId="Strong">
    <w:name w:val="Strong"/>
    <w:aliases w:val="Author"/>
    <w:basedOn w:val="DefaultParagraphFont"/>
    <w:uiPriority w:val="8"/>
    <w:qFormat/>
    <w:rsid w:val="00226D35"/>
    <w:rPr>
      <w:rFonts w:asciiTheme="minorHAnsi" w:hAnsiTheme="minorHAnsi"/>
      <w:b/>
      <w:bCs/>
      <w:i w:val="0"/>
      <w:caps w:val="0"/>
      <w:smallCaps w:val="0"/>
      <w:strike w:val="0"/>
      <w:dstrike w:val="0"/>
      <w:vanish w:val="0"/>
      <w:color w:val="E87511" w:themeColor="background2"/>
      <w:kern w:val="0"/>
      <w:sz w:val="22"/>
      <w:vertAlign w:val="baseline"/>
    </w:rPr>
  </w:style>
  <w:style w:type="paragraph" w:styleId="Quote">
    <w:name w:val="Quote"/>
    <w:aliases w:val="Legal"/>
    <w:basedOn w:val="Normal"/>
    <w:next w:val="Normal"/>
    <w:link w:val="QuoteChar"/>
    <w:uiPriority w:val="29"/>
    <w:semiHidden/>
    <w:qFormat/>
    <w:rsid w:val="00A21AAC"/>
    <w:pPr>
      <w:spacing w:line="200" w:lineRule="exact"/>
    </w:pPr>
    <w:rPr>
      <w:iCs/>
      <w:color w:val="B9BCBE" w:themeColor="text1" w:themeTint="66"/>
      <w:sz w:val="16"/>
    </w:rPr>
  </w:style>
  <w:style w:type="character" w:customStyle="1" w:styleId="QuoteChar">
    <w:name w:val="Quote Char"/>
    <w:aliases w:val="Legal Char"/>
    <w:basedOn w:val="DefaultParagraphFont"/>
    <w:link w:val="Quote"/>
    <w:uiPriority w:val="29"/>
    <w:semiHidden/>
    <w:rsid w:val="001D6564"/>
    <w:rPr>
      <w:iCs/>
      <w:color w:val="B9BCBE" w:themeColor="text1" w:themeTint="66"/>
      <w:kern w:val="28"/>
      <w:sz w:val="16"/>
    </w:rPr>
  </w:style>
  <w:style w:type="character" w:styleId="SubtleEmphasis">
    <w:name w:val="Subtle Emphasis"/>
    <w:aliases w:val="Subject Line or Sub Title"/>
    <w:basedOn w:val="PlainTextChar"/>
    <w:uiPriority w:val="8"/>
    <w:rsid w:val="00110947"/>
    <w:rPr>
      <w:rFonts w:asciiTheme="majorHAnsi" w:hAnsiTheme="majorHAnsi"/>
      <w:i/>
      <w:caps w:val="0"/>
      <w:smallCaps w:val="0"/>
      <w:strike w:val="0"/>
      <w:dstrike w:val="0"/>
      <w:vanish w:val="0"/>
      <w:color w:val="55595B" w:themeColor="text1"/>
      <w:position w:val="-6"/>
      <w:sz w:val="40"/>
      <w:szCs w:val="21"/>
      <w:vertAlign w:val="baseline"/>
    </w:rPr>
  </w:style>
  <w:style w:type="paragraph" w:styleId="PlainText">
    <w:name w:val="Plain Text"/>
    <w:basedOn w:val="Normal"/>
    <w:link w:val="PlainTextChar"/>
    <w:uiPriority w:val="99"/>
    <w:semiHidden/>
    <w:unhideWhenUsed/>
    <w:rsid w:val="00A21AAC"/>
    <w:pPr>
      <w:spacing w:line="240" w:lineRule="auto"/>
    </w:pPr>
    <w:rPr>
      <w:rFonts w:ascii="Calibri" w:hAnsi="Calibri"/>
      <w:color w:val="auto"/>
      <w:kern w:val="0"/>
      <w:sz w:val="22"/>
      <w:szCs w:val="21"/>
    </w:rPr>
  </w:style>
  <w:style w:type="character" w:customStyle="1" w:styleId="PlainTextChar">
    <w:name w:val="Plain Text Char"/>
    <w:basedOn w:val="DefaultParagraphFont"/>
    <w:link w:val="PlainText"/>
    <w:uiPriority w:val="99"/>
    <w:semiHidden/>
    <w:rsid w:val="00A21AAC"/>
    <w:rPr>
      <w:rFonts w:ascii="Calibri" w:hAnsi="Calibri"/>
      <w:szCs w:val="21"/>
    </w:rPr>
  </w:style>
  <w:style w:type="character" w:styleId="Hyperlink">
    <w:name w:val="Hyperlink"/>
    <w:basedOn w:val="DefaultParagraphFont"/>
    <w:uiPriority w:val="99"/>
    <w:qFormat/>
    <w:rsid w:val="00243B14"/>
    <w:rPr>
      <w:rFonts w:asciiTheme="minorHAnsi" w:hAnsiTheme="minorHAnsi"/>
      <w:b/>
      <w:color w:val="565A5C" w:themeColor="hyperlink"/>
      <w:sz w:val="20"/>
      <w:u w:val="single"/>
      <w:bdr w:val="none" w:sz="0" w:space="0" w:color="auto"/>
      <w:shd w:val="clear" w:color="auto" w:fill="auto"/>
      <w14:textOutline w14:w="9525" w14:cap="rnd" w14:cmpd="sng" w14:algn="ctr">
        <w14:noFill/>
        <w14:prstDash w14:val="solid"/>
        <w14:bevel/>
      </w14:textOutline>
    </w:rPr>
  </w:style>
  <w:style w:type="paragraph" w:customStyle="1" w:styleId="TitleWhite">
    <w:name w:val="Title White"/>
    <w:basedOn w:val="Title"/>
    <w:link w:val="TitleWhiteChar"/>
    <w:uiPriority w:val="5"/>
    <w:qFormat/>
    <w:rsid w:val="00E041EA"/>
    <w:pPr>
      <w:framePr w:wrap="around"/>
    </w:pPr>
    <w:rPr>
      <w:color w:val="FFFFFF" w:themeColor="background1"/>
    </w:rPr>
  </w:style>
  <w:style w:type="paragraph" w:customStyle="1" w:styleId="SubjectLine">
    <w:name w:val="Subject Line"/>
    <w:basedOn w:val="Normal"/>
    <w:link w:val="SubjectLineChar"/>
    <w:uiPriority w:val="10"/>
    <w:rsid w:val="00CB1296"/>
  </w:style>
  <w:style w:type="character" w:customStyle="1" w:styleId="TitleWhiteChar">
    <w:name w:val="Title White Char"/>
    <w:basedOn w:val="TitleChar"/>
    <w:link w:val="TitleWhite"/>
    <w:uiPriority w:val="5"/>
    <w:rsid w:val="00686608"/>
    <w:rPr>
      <w:rFonts w:asciiTheme="majorHAnsi" w:eastAsiaTheme="majorEastAsia" w:hAnsiTheme="majorHAnsi" w:cstheme="majorBidi"/>
      <w:color w:val="FFFFFF" w:themeColor="background1"/>
      <w:spacing w:val="5"/>
      <w:kern w:val="28"/>
      <w:sz w:val="52"/>
      <w:szCs w:val="52"/>
    </w:rPr>
  </w:style>
  <w:style w:type="paragraph" w:customStyle="1" w:styleId="Author-Orange">
    <w:name w:val="Author-Orange"/>
    <w:basedOn w:val="Quote"/>
    <w:link w:val="Author-OrangeChar"/>
    <w:uiPriority w:val="11"/>
    <w:rsid w:val="00CB1296"/>
  </w:style>
  <w:style w:type="character" w:customStyle="1" w:styleId="SubjectLineChar">
    <w:name w:val="Subject Line Char"/>
    <w:basedOn w:val="DefaultParagraphFont"/>
    <w:link w:val="SubjectLine"/>
    <w:uiPriority w:val="10"/>
    <w:rsid w:val="00686608"/>
    <w:rPr>
      <w:color w:val="55595B" w:themeColor="text1"/>
      <w:kern w:val="28"/>
      <w:sz w:val="20"/>
    </w:rPr>
  </w:style>
  <w:style w:type="paragraph" w:customStyle="1" w:styleId="Author-White">
    <w:name w:val="Author-White"/>
    <w:basedOn w:val="Author-Orange"/>
    <w:next w:val="Normal"/>
    <w:link w:val="Author-WhiteChar"/>
    <w:uiPriority w:val="8"/>
    <w:qFormat/>
    <w:rsid w:val="00CF4F66"/>
    <w:rPr>
      <w:b/>
      <w:color w:val="FFFFFF" w:themeColor="background1"/>
      <w:sz w:val="20"/>
    </w:rPr>
  </w:style>
  <w:style w:type="character" w:customStyle="1" w:styleId="Author-OrangeChar">
    <w:name w:val="Author-Orange Char"/>
    <w:basedOn w:val="QuoteChar"/>
    <w:link w:val="Author-Orange"/>
    <w:uiPriority w:val="11"/>
    <w:rsid w:val="00686608"/>
    <w:rPr>
      <w:iCs/>
      <w:color w:val="B9BCBE" w:themeColor="text1" w:themeTint="66"/>
      <w:kern w:val="28"/>
      <w:sz w:val="16"/>
    </w:rPr>
  </w:style>
  <w:style w:type="paragraph" w:customStyle="1" w:styleId="SubjectLine-White">
    <w:name w:val="Subject Line-White"/>
    <w:basedOn w:val="SubjectLine"/>
    <w:link w:val="SubjectLine-WhiteChar"/>
    <w:uiPriority w:val="6"/>
    <w:qFormat/>
    <w:rsid w:val="001A5B10"/>
    <w:pPr>
      <w:framePr w:w="10800" w:wrap="around" w:vAnchor="text" w:hAnchor="margin" w:y="1" w:anchorLock="1"/>
      <w:spacing w:line="240" w:lineRule="auto"/>
    </w:pPr>
    <w:rPr>
      <w:i/>
      <w:color w:val="FFFFFF" w:themeColor="background1"/>
      <w:position w:val="-6"/>
      <w:sz w:val="40"/>
    </w:rPr>
  </w:style>
  <w:style w:type="character" w:customStyle="1" w:styleId="Author-WhiteChar">
    <w:name w:val="Author-White Char"/>
    <w:basedOn w:val="Author-OrangeChar"/>
    <w:link w:val="Author-White"/>
    <w:uiPriority w:val="8"/>
    <w:rsid w:val="00686608"/>
    <w:rPr>
      <w:b/>
      <w:iCs/>
      <w:color w:val="FFFFFF" w:themeColor="background1"/>
      <w:kern w:val="28"/>
      <w:sz w:val="20"/>
    </w:rPr>
  </w:style>
  <w:style w:type="paragraph" w:customStyle="1" w:styleId="PublishDate">
    <w:name w:val="Publish Date"/>
    <w:basedOn w:val="Normal"/>
    <w:link w:val="PublishDateChar"/>
    <w:uiPriority w:val="17"/>
    <w:qFormat/>
    <w:rsid w:val="00CB1296"/>
  </w:style>
  <w:style w:type="character" w:customStyle="1" w:styleId="SubjectLine-WhiteChar">
    <w:name w:val="Subject Line-White Char"/>
    <w:basedOn w:val="SubjectLineChar"/>
    <w:link w:val="SubjectLine-White"/>
    <w:uiPriority w:val="6"/>
    <w:rsid w:val="001A5B10"/>
    <w:rPr>
      <w:i/>
      <w:color w:val="FFFFFF" w:themeColor="background1"/>
      <w:kern w:val="28"/>
      <w:position w:val="-6"/>
      <w:sz w:val="40"/>
    </w:rPr>
  </w:style>
  <w:style w:type="paragraph" w:customStyle="1" w:styleId="PublishDate-White">
    <w:name w:val="Publish Date-White"/>
    <w:basedOn w:val="Normal"/>
    <w:link w:val="PublishDate-WhiteChar"/>
    <w:uiPriority w:val="8"/>
    <w:qFormat/>
    <w:rsid w:val="00CB1296"/>
    <w:rPr>
      <w:color w:val="FFFFFF" w:themeColor="background1"/>
    </w:rPr>
  </w:style>
  <w:style w:type="character" w:customStyle="1" w:styleId="PublishDateChar">
    <w:name w:val="Publish Date Char"/>
    <w:basedOn w:val="DefaultParagraphFont"/>
    <w:link w:val="PublishDate"/>
    <w:uiPriority w:val="17"/>
    <w:rsid w:val="00686608"/>
    <w:rPr>
      <w:color w:val="55595B" w:themeColor="text1"/>
      <w:kern w:val="28"/>
      <w:sz w:val="20"/>
    </w:rPr>
  </w:style>
  <w:style w:type="paragraph" w:customStyle="1" w:styleId="SectionHeader-Firstlineonapage">
    <w:name w:val="Section Header - First line on a page"/>
    <w:basedOn w:val="Heading1"/>
    <w:link w:val="SectionHeader-FirstlineonapageChar"/>
    <w:uiPriority w:val="2"/>
    <w:rsid w:val="00E37488"/>
    <w:pPr>
      <w:spacing w:line="560" w:lineRule="exact"/>
    </w:pPr>
  </w:style>
  <w:style w:type="character" w:customStyle="1" w:styleId="PublishDate-WhiteChar">
    <w:name w:val="Publish Date-White Char"/>
    <w:basedOn w:val="DefaultParagraphFont"/>
    <w:link w:val="PublishDate-White"/>
    <w:uiPriority w:val="8"/>
    <w:rsid w:val="00686608"/>
    <w:rPr>
      <w:color w:val="FFFFFF" w:themeColor="background1"/>
      <w:kern w:val="28"/>
      <w:sz w:val="20"/>
    </w:rPr>
  </w:style>
  <w:style w:type="paragraph" w:customStyle="1" w:styleId="H1SectionHeader">
    <w:name w:val="H1 Section Header"/>
    <w:basedOn w:val="Heading1"/>
    <w:link w:val="H1SectionHeaderChar"/>
    <w:qFormat/>
    <w:rsid w:val="00243B14"/>
    <w:pPr>
      <w:spacing w:before="280" w:after="300" w:line="560" w:lineRule="exact"/>
    </w:pPr>
    <w:rPr>
      <w:sz w:val="32"/>
    </w:rPr>
  </w:style>
  <w:style w:type="character" w:customStyle="1" w:styleId="SectionHeader-FirstlineonapageChar">
    <w:name w:val="Section Header - First line on a page Char"/>
    <w:basedOn w:val="Heading1Char"/>
    <w:link w:val="SectionHeader-Firstlineonapage"/>
    <w:uiPriority w:val="2"/>
    <w:rsid w:val="00CE4C08"/>
    <w:rPr>
      <w:rFonts w:asciiTheme="majorHAnsi" w:eastAsiaTheme="majorEastAsia" w:hAnsiTheme="majorHAnsi" w:cstheme="majorBidi"/>
      <w:bCs/>
      <w:color w:val="E87511" w:themeColor="background2"/>
      <w:kern w:val="28"/>
      <w:sz w:val="36"/>
      <w:szCs w:val="28"/>
    </w:rPr>
  </w:style>
  <w:style w:type="paragraph" w:customStyle="1" w:styleId="LegalCopy">
    <w:name w:val="Legal Copy"/>
    <w:basedOn w:val="Quote"/>
    <w:link w:val="LegalCopyChar"/>
    <w:uiPriority w:val="11"/>
    <w:qFormat/>
    <w:rsid w:val="000C3977"/>
  </w:style>
  <w:style w:type="character" w:customStyle="1" w:styleId="H1SectionHeaderChar">
    <w:name w:val="H1 Section Header Char"/>
    <w:basedOn w:val="NewSectionHeaderChar"/>
    <w:link w:val="H1SectionHeader"/>
    <w:rsid w:val="00673E98"/>
    <w:rPr>
      <w:rFonts w:asciiTheme="majorHAnsi" w:eastAsiaTheme="majorEastAsia" w:hAnsiTheme="majorHAnsi" w:cstheme="majorBidi"/>
      <w:bCs/>
      <w:color w:val="E87511" w:themeColor="background2"/>
      <w:kern w:val="28"/>
      <w:sz w:val="32"/>
      <w:szCs w:val="28"/>
    </w:rPr>
  </w:style>
  <w:style w:type="character" w:customStyle="1" w:styleId="LegalCopyChar">
    <w:name w:val="Legal Copy Char"/>
    <w:basedOn w:val="QuoteChar"/>
    <w:link w:val="LegalCopy"/>
    <w:uiPriority w:val="11"/>
    <w:rsid w:val="00686608"/>
    <w:rPr>
      <w:iCs/>
      <w:color w:val="B9BCBE" w:themeColor="text1" w:themeTint="66"/>
      <w:kern w:val="28"/>
      <w:sz w:val="16"/>
    </w:rPr>
  </w:style>
  <w:style w:type="paragraph" w:styleId="Subtitle">
    <w:name w:val="Subtitle"/>
    <w:basedOn w:val="Normal"/>
    <w:next w:val="Normal"/>
    <w:link w:val="SubtitleChar"/>
    <w:uiPriority w:val="11"/>
    <w:semiHidden/>
    <w:rsid w:val="000C3977"/>
    <w:pPr>
      <w:numPr>
        <w:ilvl w:val="1"/>
      </w:numPr>
    </w:pPr>
    <w:rPr>
      <w:rFonts w:asciiTheme="majorHAnsi" w:eastAsiaTheme="majorEastAsia" w:hAnsiTheme="majorHAnsi" w:cstheme="majorBidi"/>
      <w:i/>
      <w:iCs/>
      <w:color w:val="00A3AE" w:themeColor="accent1"/>
      <w:spacing w:val="15"/>
      <w:sz w:val="24"/>
      <w:szCs w:val="24"/>
    </w:rPr>
  </w:style>
  <w:style w:type="character" w:customStyle="1" w:styleId="SubtitleChar">
    <w:name w:val="Subtitle Char"/>
    <w:basedOn w:val="DefaultParagraphFont"/>
    <w:link w:val="Subtitle"/>
    <w:uiPriority w:val="11"/>
    <w:semiHidden/>
    <w:rsid w:val="001D6564"/>
    <w:rPr>
      <w:rFonts w:asciiTheme="majorHAnsi" w:eastAsiaTheme="majorEastAsia" w:hAnsiTheme="majorHAnsi" w:cstheme="majorBidi"/>
      <w:i/>
      <w:iCs/>
      <w:color w:val="00A3AE" w:themeColor="accent1"/>
      <w:spacing w:val="15"/>
      <w:kern w:val="28"/>
      <w:sz w:val="24"/>
      <w:szCs w:val="24"/>
    </w:rPr>
  </w:style>
  <w:style w:type="paragraph" w:customStyle="1" w:styleId="Bullets">
    <w:name w:val="Bullets"/>
    <w:basedOn w:val="Normal"/>
    <w:link w:val="BulletsChar"/>
    <w:uiPriority w:val="5"/>
    <w:qFormat/>
    <w:rsid w:val="00110947"/>
    <w:pPr>
      <w:numPr>
        <w:numId w:val="11"/>
      </w:numPr>
      <w:ind w:left="360"/>
    </w:pPr>
  </w:style>
  <w:style w:type="character" w:customStyle="1" w:styleId="BulletsChar">
    <w:name w:val="Bullets Char"/>
    <w:basedOn w:val="DefaultParagraphFont"/>
    <w:link w:val="Bullets"/>
    <w:uiPriority w:val="5"/>
    <w:rsid w:val="00110947"/>
    <w:rPr>
      <w:color w:val="55595B" w:themeColor="text1"/>
      <w:kern w:val="28"/>
      <w:sz w:val="20"/>
    </w:rPr>
  </w:style>
  <w:style w:type="paragraph" w:customStyle="1" w:styleId="In-lineGrey">
    <w:name w:val="In-line Grey"/>
    <w:link w:val="In-lineGreyChar"/>
    <w:uiPriority w:val="6"/>
    <w:qFormat/>
    <w:rsid w:val="00E74143"/>
    <w:pPr>
      <w:framePr w:w="10800" w:wrap="around" w:vAnchor="text" w:hAnchor="margin" w:y="1" w:anchorLock="1"/>
      <w:spacing w:line="240" w:lineRule="auto"/>
    </w:pPr>
    <w:rPr>
      <w:rFonts w:asciiTheme="majorHAnsi" w:hAnsiTheme="majorHAnsi"/>
      <w:i/>
      <w:color w:val="55595B" w:themeColor="text1"/>
      <w:kern w:val="28"/>
      <w:position w:val="-6"/>
      <w:sz w:val="40"/>
    </w:rPr>
  </w:style>
  <w:style w:type="paragraph" w:customStyle="1" w:styleId="H2SubHeader">
    <w:name w:val="H2 Sub Header"/>
    <w:basedOn w:val="Heading2"/>
    <w:link w:val="H2SubHeaderChar"/>
    <w:qFormat/>
    <w:rsid w:val="00BA6483"/>
    <w:rPr>
      <w:b/>
      <w:caps/>
      <w:color w:val="E87511" w:themeColor="background2"/>
      <w:spacing w:val="20"/>
      <w:sz w:val="19"/>
      <w:szCs w:val="19"/>
      <w14:stylisticSets>
        <w14:styleSet w14:id="1"/>
      </w14:stylisticSets>
    </w:rPr>
  </w:style>
  <w:style w:type="character" w:customStyle="1" w:styleId="In-lineGreyChar">
    <w:name w:val="In-line Grey Char"/>
    <w:basedOn w:val="DefaultParagraphFont"/>
    <w:link w:val="In-lineGrey"/>
    <w:uiPriority w:val="6"/>
    <w:rsid w:val="00E74143"/>
    <w:rPr>
      <w:rFonts w:asciiTheme="majorHAnsi" w:hAnsiTheme="majorHAnsi"/>
      <w:i/>
      <w:color w:val="55595B" w:themeColor="text1"/>
      <w:kern w:val="28"/>
      <w:position w:val="-6"/>
      <w:sz w:val="40"/>
    </w:rPr>
  </w:style>
  <w:style w:type="paragraph" w:styleId="ListParagraph">
    <w:name w:val="List Paragraph"/>
    <w:basedOn w:val="Normal"/>
    <w:link w:val="ListParagraphChar"/>
    <w:uiPriority w:val="34"/>
    <w:unhideWhenUsed/>
    <w:qFormat/>
    <w:rsid w:val="00450720"/>
    <w:pPr>
      <w:ind w:left="720"/>
      <w:contextualSpacing/>
    </w:pPr>
  </w:style>
  <w:style w:type="character" w:customStyle="1" w:styleId="H2SubHeaderChar">
    <w:name w:val="H2 Sub Header Char"/>
    <w:basedOn w:val="DefaultParagraphFont"/>
    <w:link w:val="H2SubHeader"/>
    <w:rsid w:val="00673E98"/>
    <w:rPr>
      <w:rFonts w:asciiTheme="majorHAnsi" w:eastAsiaTheme="majorEastAsia" w:hAnsiTheme="majorHAnsi" w:cstheme="majorBidi"/>
      <w:b/>
      <w:caps/>
      <w:color w:val="E87511" w:themeColor="background2"/>
      <w:spacing w:val="20"/>
      <w:kern w:val="28"/>
      <w:sz w:val="19"/>
      <w:szCs w:val="19"/>
      <w14:stylisticSets>
        <w14:styleSet w14:id="1"/>
      </w14:stylisticSets>
    </w:rPr>
  </w:style>
  <w:style w:type="paragraph" w:customStyle="1" w:styleId="Liststyle">
    <w:name w:val="List style"/>
    <w:basedOn w:val="ListParagraph"/>
    <w:link w:val="ListstyleChar"/>
    <w:uiPriority w:val="3"/>
    <w:qFormat/>
    <w:rsid w:val="00450720"/>
    <w:pPr>
      <w:numPr>
        <w:numId w:val="12"/>
      </w:numPr>
      <w:ind w:left="288" w:hanging="288"/>
    </w:pPr>
  </w:style>
  <w:style w:type="paragraph" w:customStyle="1" w:styleId="H1SectionHeaderFirstline">
    <w:name w:val="H1 Section Header (First line)"/>
    <w:basedOn w:val="Heading1"/>
    <w:link w:val="H1SectionHeaderFirstlineChar"/>
    <w:uiPriority w:val="1"/>
    <w:qFormat/>
    <w:rsid w:val="00A347EE"/>
    <w:pPr>
      <w:spacing w:line="240" w:lineRule="auto"/>
    </w:pPr>
  </w:style>
  <w:style w:type="character" w:customStyle="1" w:styleId="ListParagraphChar">
    <w:name w:val="List Paragraph Char"/>
    <w:basedOn w:val="DefaultParagraphFont"/>
    <w:link w:val="ListParagraph"/>
    <w:uiPriority w:val="34"/>
    <w:rsid w:val="00450720"/>
    <w:rPr>
      <w:color w:val="55595B" w:themeColor="text1"/>
      <w:kern w:val="28"/>
      <w:sz w:val="20"/>
    </w:rPr>
  </w:style>
  <w:style w:type="character" w:customStyle="1" w:styleId="ListstyleChar">
    <w:name w:val="List style Char"/>
    <w:basedOn w:val="ListParagraphChar"/>
    <w:link w:val="Liststyle"/>
    <w:uiPriority w:val="3"/>
    <w:rsid w:val="00450720"/>
    <w:rPr>
      <w:color w:val="55595B" w:themeColor="text1"/>
      <w:kern w:val="28"/>
      <w:sz w:val="20"/>
    </w:rPr>
  </w:style>
  <w:style w:type="character" w:customStyle="1" w:styleId="H1SectionHeaderFirstlineChar">
    <w:name w:val="H1 Section Header (First line) Char"/>
    <w:basedOn w:val="H1SectionHeaderChar"/>
    <w:link w:val="H1SectionHeaderFirstline"/>
    <w:uiPriority w:val="1"/>
    <w:rsid w:val="00A347EE"/>
    <w:rPr>
      <w:rFonts w:asciiTheme="majorHAnsi" w:eastAsiaTheme="majorEastAsia" w:hAnsiTheme="majorHAnsi" w:cstheme="majorBidi"/>
      <w:bCs/>
      <w:color w:val="E87511" w:themeColor="background2"/>
      <w:kern w:val="28"/>
      <w:sz w:val="36"/>
      <w:szCs w:val="28"/>
    </w:rPr>
  </w:style>
  <w:style w:type="paragraph" w:customStyle="1" w:styleId="Address">
    <w:name w:val="Address"/>
    <w:basedOn w:val="Normal"/>
    <w:link w:val="AddressChar"/>
    <w:uiPriority w:val="7"/>
    <w:qFormat/>
    <w:rsid w:val="002475A1"/>
    <w:pPr>
      <w:spacing w:line="480" w:lineRule="exact"/>
    </w:pPr>
    <w:rPr>
      <w:color w:val="979B9E" w:themeColor="text1" w:themeTint="99"/>
    </w:rPr>
  </w:style>
  <w:style w:type="character" w:customStyle="1" w:styleId="AddressChar">
    <w:name w:val="Address Char"/>
    <w:basedOn w:val="DefaultParagraphFont"/>
    <w:link w:val="Address"/>
    <w:uiPriority w:val="7"/>
    <w:rsid w:val="002475A1"/>
    <w:rPr>
      <w:color w:val="979B9E" w:themeColor="text1" w:themeTint="99"/>
      <w:kern w:val="28"/>
      <w:sz w:val="20"/>
    </w:rPr>
  </w:style>
  <w:style w:type="paragraph" w:styleId="TOC1">
    <w:name w:val="toc 1"/>
    <w:basedOn w:val="Normal"/>
    <w:next w:val="Normal"/>
    <w:autoRedefine/>
    <w:uiPriority w:val="39"/>
    <w:qFormat/>
    <w:rsid w:val="000219B9"/>
    <w:pPr>
      <w:spacing w:after="100"/>
    </w:pPr>
    <w:rPr>
      <w:b/>
      <w:caps/>
      <w:spacing w:val="20"/>
      <w:sz w:val="22"/>
    </w:rPr>
  </w:style>
  <w:style w:type="paragraph" w:styleId="TOC3">
    <w:name w:val="toc 3"/>
    <w:basedOn w:val="Normal"/>
    <w:next w:val="Normal"/>
    <w:autoRedefine/>
    <w:uiPriority w:val="39"/>
    <w:qFormat/>
    <w:rsid w:val="000219B9"/>
    <w:pPr>
      <w:spacing w:after="100"/>
      <w:ind w:left="400"/>
    </w:pPr>
    <w:rPr>
      <w:i/>
    </w:rPr>
  </w:style>
  <w:style w:type="paragraph" w:styleId="TOCHeading">
    <w:name w:val="TOC Heading"/>
    <w:basedOn w:val="Heading1"/>
    <w:next w:val="Normal"/>
    <w:uiPriority w:val="39"/>
    <w:unhideWhenUsed/>
    <w:qFormat/>
    <w:rsid w:val="00673E98"/>
    <w:pPr>
      <w:spacing w:before="240" w:line="259" w:lineRule="auto"/>
      <w:outlineLvl w:val="9"/>
    </w:pPr>
    <w:rPr>
      <w:bCs w:val="0"/>
      <w:kern w:val="0"/>
      <w:sz w:val="32"/>
      <w:szCs w:val="32"/>
    </w:rPr>
  </w:style>
  <w:style w:type="paragraph" w:customStyle="1" w:styleId="H3Subheading">
    <w:name w:val="H3 Subheading"/>
    <w:basedOn w:val="Heading3"/>
    <w:next w:val="Normal"/>
    <w:link w:val="H3SubheadingChar"/>
    <w:qFormat/>
    <w:rsid w:val="00673E98"/>
    <w:rPr>
      <w:b/>
      <w:color w:val="55595B" w:themeColor="text1"/>
      <w:spacing w:val="20"/>
      <w:sz w:val="19"/>
    </w:rPr>
  </w:style>
  <w:style w:type="character" w:customStyle="1" w:styleId="Heading2Char">
    <w:name w:val="Heading 2 Char"/>
    <w:basedOn w:val="DefaultParagraphFont"/>
    <w:link w:val="Heading2"/>
    <w:uiPriority w:val="12"/>
    <w:semiHidden/>
    <w:rsid w:val="00673E98"/>
    <w:rPr>
      <w:rFonts w:asciiTheme="majorHAnsi" w:eastAsiaTheme="majorEastAsia" w:hAnsiTheme="majorHAnsi" w:cstheme="majorBidi"/>
      <w:color w:val="007982" w:themeColor="accent1" w:themeShade="BF"/>
      <w:kern w:val="28"/>
      <w:sz w:val="26"/>
      <w:szCs w:val="26"/>
    </w:rPr>
  </w:style>
  <w:style w:type="paragraph" w:styleId="TOC2">
    <w:name w:val="toc 2"/>
    <w:basedOn w:val="Normal"/>
    <w:next w:val="Normal"/>
    <w:autoRedefine/>
    <w:uiPriority w:val="39"/>
    <w:qFormat/>
    <w:rsid w:val="00673E98"/>
    <w:pPr>
      <w:spacing w:after="100"/>
      <w:ind w:left="200"/>
    </w:pPr>
  </w:style>
  <w:style w:type="character" w:customStyle="1" w:styleId="H3SubheadingChar">
    <w:name w:val="H3 Subheading Char"/>
    <w:basedOn w:val="H2SubHeaderChar"/>
    <w:link w:val="H3Subheading"/>
    <w:rsid w:val="00673E98"/>
    <w:rPr>
      <w:rFonts w:asciiTheme="majorHAnsi" w:eastAsiaTheme="majorEastAsia" w:hAnsiTheme="majorHAnsi" w:cstheme="majorBidi"/>
      <w:b/>
      <w:caps w:val="0"/>
      <w:color w:val="55595B" w:themeColor="text1"/>
      <w:spacing w:val="20"/>
      <w:kern w:val="28"/>
      <w:sz w:val="19"/>
      <w:szCs w:val="24"/>
      <w14:stylisticSets>
        <w14:styleSet w14:id="1"/>
      </w14:stylisticSets>
    </w:rPr>
  </w:style>
  <w:style w:type="character" w:customStyle="1" w:styleId="Heading3Char">
    <w:name w:val="Heading 3 Char"/>
    <w:basedOn w:val="DefaultParagraphFont"/>
    <w:link w:val="Heading3"/>
    <w:uiPriority w:val="12"/>
    <w:semiHidden/>
    <w:rsid w:val="00673E98"/>
    <w:rPr>
      <w:rFonts w:asciiTheme="majorHAnsi" w:eastAsiaTheme="majorEastAsia" w:hAnsiTheme="majorHAnsi" w:cstheme="majorBidi"/>
      <w:color w:val="005056" w:themeColor="accent1" w:themeShade="7F"/>
      <w:kern w:val="28"/>
      <w:sz w:val="24"/>
      <w:szCs w:val="24"/>
    </w:rPr>
  </w:style>
  <w:style w:type="paragraph" w:customStyle="1" w:styleId="BTableHeader">
    <w:name w:val="B.Table Header"/>
    <w:link w:val="BTableHeaderChar"/>
    <w:uiPriority w:val="6"/>
    <w:qFormat/>
    <w:rsid w:val="008D3BF2"/>
    <w:pPr>
      <w:keepNext/>
      <w:spacing w:before="60" w:after="60" w:line="240" w:lineRule="auto"/>
    </w:pPr>
    <w:rPr>
      <w:rFonts w:ascii="Calibri" w:eastAsia="Times New Roman" w:hAnsi="Calibri" w:cs="Arial"/>
      <w:b/>
      <w:caps/>
      <w:color w:val="55595B" w:themeColor="accent5"/>
      <w:spacing w:val="12"/>
      <w:sz w:val="20"/>
      <w:szCs w:val="18"/>
      <w14:numSpacing w14:val="proportional"/>
    </w:rPr>
  </w:style>
  <w:style w:type="character" w:customStyle="1" w:styleId="BTableHeaderChar">
    <w:name w:val="B.Table Header Char"/>
    <w:basedOn w:val="DefaultParagraphFont"/>
    <w:link w:val="BTableHeader"/>
    <w:uiPriority w:val="6"/>
    <w:rsid w:val="008D3BF2"/>
    <w:rPr>
      <w:rFonts w:ascii="Calibri" w:eastAsia="Times New Roman" w:hAnsi="Calibri" w:cs="Arial"/>
      <w:b/>
      <w:caps/>
      <w:color w:val="55595B" w:themeColor="accent5"/>
      <w:spacing w:val="12"/>
      <w:sz w:val="20"/>
      <w:szCs w:val="18"/>
      <w14:numSpacing w14:val="proportional"/>
    </w:rPr>
  </w:style>
  <w:style w:type="paragraph" w:customStyle="1" w:styleId="BTableBody">
    <w:name w:val="B.Table Body"/>
    <w:basedOn w:val="Normal"/>
    <w:link w:val="BTableBodyChar"/>
    <w:uiPriority w:val="6"/>
    <w:qFormat/>
    <w:rsid w:val="008D3BF2"/>
    <w:pPr>
      <w:keepLines/>
      <w:spacing w:before="80" w:after="80"/>
    </w:pPr>
    <w:rPr>
      <w:rFonts w:ascii="Calibri" w:eastAsia="Times New Roman" w:hAnsi="Calibri" w:cs="Arial"/>
      <w:kern w:val="0"/>
      <w:szCs w:val="18"/>
      <w14:numSpacing w14:val="proportional"/>
    </w:rPr>
  </w:style>
  <w:style w:type="character" w:customStyle="1" w:styleId="BTableBodyChar">
    <w:name w:val="B.Table Body Char"/>
    <w:basedOn w:val="DefaultParagraphFont"/>
    <w:link w:val="BTableBody"/>
    <w:uiPriority w:val="6"/>
    <w:rsid w:val="008D3BF2"/>
    <w:rPr>
      <w:rFonts w:ascii="Calibri" w:eastAsia="Times New Roman" w:hAnsi="Calibri" w:cs="Arial"/>
      <w:color w:val="55595B" w:themeColor="text1"/>
      <w:sz w:val="20"/>
      <w:szCs w:val="18"/>
      <w14:numSpacing w14:val="proportional"/>
    </w:rPr>
  </w:style>
  <w:style w:type="paragraph" w:customStyle="1" w:styleId="SubHeader">
    <w:name w:val="Sub Header"/>
    <w:basedOn w:val="Normal"/>
    <w:link w:val="SubHeaderChar"/>
    <w:qFormat/>
    <w:rsid w:val="00644658"/>
    <w:rPr>
      <w:b/>
      <w:caps/>
      <w:color w:val="E87511" w:themeColor="background2"/>
      <w:spacing w:val="20"/>
      <w:sz w:val="19"/>
      <w:szCs w:val="19"/>
      <w14:stylisticSets>
        <w14:styleSet w14:id="1"/>
      </w14:stylisticSets>
    </w:rPr>
  </w:style>
  <w:style w:type="character" w:customStyle="1" w:styleId="SubHeaderChar">
    <w:name w:val="Sub Header Char"/>
    <w:basedOn w:val="DefaultParagraphFont"/>
    <w:link w:val="SubHeader"/>
    <w:rsid w:val="00644658"/>
    <w:rPr>
      <w:b/>
      <w:caps/>
      <w:color w:val="E87511" w:themeColor="background2"/>
      <w:spacing w:val="20"/>
      <w:kern w:val="28"/>
      <w:sz w:val="19"/>
      <w:szCs w:val="19"/>
      <w14:stylisticSets>
        <w14:styleSet w14:id="1"/>
      </w14:stylisticSets>
    </w:rPr>
  </w:style>
  <w:style w:type="paragraph" w:customStyle="1" w:styleId="SectionHeaderFirstline">
    <w:name w:val="Section Header (First line)"/>
    <w:basedOn w:val="Normal"/>
    <w:link w:val="SectionHeaderFirstlineChar"/>
    <w:uiPriority w:val="1"/>
    <w:qFormat/>
    <w:rsid w:val="00644658"/>
    <w:pPr>
      <w:keepNext/>
      <w:keepLines/>
      <w:spacing w:after="300"/>
      <w:outlineLvl w:val="0"/>
    </w:pPr>
    <w:rPr>
      <w:rFonts w:asciiTheme="majorHAnsi" w:eastAsiaTheme="majorEastAsia" w:hAnsiTheme="majorHAnsi" w:cstheme="majorBidi"/>
      <w:bCs/>
      <w:color w:val="E87511" w:themeColor="background2"/>
      <w:sz w:val="32"/>
      <w:szCs w:val="28"/>
    </w:rPr>
  </w:style>
  <w:style w:type="character" w:customStyle="1" w:styleId="SectionHeaderFirstlineChar">
    <w:name w:val="Section Header (First line) Char"/>
    <w:basedOn w:val="DefaultParagraphFont"/>
    <w:link w:val="SectionHeaderFirstline"/>
    <w:uiPriority w:val="1"/>
    <w:rsid w:val="00644658"/>
    <w:rPr>
      <w:rFonts w:asciiTheme="majorHAnsi" w:eastAsiaTheme="majorEastAsia" w:hAnsiTheme="majorHAnsi" w:cstheme="majorBidi"/>
      <w:bCs/>
      <w:color w:val="E87511" w:themeColor="background2"/>
      <w:kern w:val="28"/>
      <w:sz w:val="32"/>
      <w:szCs w:val="28"/>
    </w:rPr>
  </w:style>
  <w:style w:type="paragraph" w:styleId="ListBullet">
    <w:name w:val="List Bullet"/>
    <w:basedOn w:val="List"/>
    <w:rsid w:val="00D75DEF"/>
    <w:pPr>
      <w:numPr>
        <w:numId w:val="14"/>
      </w:numPr>
      <w:tabs>
        <w:tab w:val="left" w:pos="360"/>
        <w:tab w:val="left" w:pos="1800"/>
      </w:tabs>
      <w:spacing w:before="60" w:after="120" w:line="276" w:lineRule="auto"/>
      <w:ind w:left="360" w:hanging="245"/>
      <w:contextualSpacing w:val="0"/>
    </w:pPr>
    <w:rPr>
      <w:rFonts w:ascii="Calibri" w:eastAsia="Calibri" w:hAnsi="Calibri" w:cs="Arial"/>
      <w:color w:val="55595B"/>
      <w:kern w:val="0"/>
      <w:szCs w:val="20"/>
    </w:rPr>
  </w:style>
  <w:style w:type="paragraph" w:styleId="List">
    <w:name w:val="List"/>
    <w:basedOn w:val="Normal"/>
    <w:uiPriority w:val="99"/>
    <w:semiHidden/>
    <w:unhideWhenUsed/>
    <w:rsid w:val="00D75DEF"/>
    <w:pPr>
      <w:ind w:left="360" w:hanging="360"/>
      <w:contextualSpacing/>
    </w:pPr>
  </w:style>
  <w:style w:type="character" w:styleId="CommentReference">
    <w:name w:val="annotation reference"/>
    <w:basedOn w:val="DefaultParagraphFont"/>
    <w:uiPriority w:val="99"/>
    <w:semiHidden/>
    <w:unhideWhenUsed/>
    <w:rsid w:val="00CF74D4"/>
    <w:rPr>
      <w:sz w:val="16"/>
      <w:szCs w:val="16"/>
    </w:rPr>
  </w:style>
  <w:style w:type="paragraph" w:customStyle="1" w:styleId="CommentText1">
    <w:name w:val="Comment Text1"/>
    <w:basedOn w:val="Normal"/>
    <w:next w:val="CommentText"/>
    <w:link w:val="CommentTextChar"/>
    <w:uiPriority w:val="99"/>
    <w:unhideWhenUsed/>
    <w:rsid w:val="00CF74D4"/>
    <w:pPr>
      <w:spacing w:line="240" w:lineRule="auto"/>
    </w:pPr>
    <w:rPr>
      <w:color w:val="auto"/>
      <w:kern w:val="0"/>
      <w:szCs w:val="20"/>
    </w:rPr>
  </w:style>
  <w:style w:type="character" w:customStyle="1" w:styleId="CommentTextChar">
    <w:name w:val="Comment Text Char"/>
    <w:basedOn w:val="DefaultParagraphFont"/>
    <w:link w:val="CommentText1"/>
    <w:uiPriority w:val="99"/>
    <w:rsid w:val="00CF74D4"/>
    <w:rPr>
      <w:sz w:val="20"/>
      <w:szCs w:val="20"/>
    </w:rPr>
  </w:style>
  <w:style w:type="paragraph" w:styleId="CommentText">
    <w:name w:val="annotation text"/>
    <w:basedOn w:val="Normal"/>
    <w:link w:val="CommentTextChar1"/>
    <w:uiPriority w:val="99"/>
    <w:unhideWhenUsed/>
    <w:rsid w:val="00CF74D4"/>
    <w:pPr>
      <w:spacing w:line="240" w:lineRule="auto"/>
    </w:pPr>
    <w:rPr>
      <w:szCs w:val="20"/>
    </w:rPr>
  </w:style>
  <w:style w:type="character" w:customStyle="1" w:styleId="CommentTextChar1">
    <w:name w:val="Comment Text Char1"/>
    <w:basedOn w:val="DefaultParagraphFont"/>
    <w:link w:val="CommentText"/>
    <w:uiPriority w:val="99"/>
    <w:rsid w:val="00CF74D4"/>
    <w:rPr>
      <w:color w:val="55595B" w:themeColor="text1"/>
      <w:kern w:val="28"/>
      <w:sz w:val="20"/>
      <w:szCs w:val="20"/>
    </w:rPr>
  </w:style>
  <w:style w:type="paragraph" w:styleId="Caption">
    <w:name w:val="caption"/>
    <w:basedOn w:val="Normal"/>
    <w:next w:val="Normal"/>
    <w:uiPriority w:val="35"/>
    <w:unhideWhenUsed/>
    <w:qFormat/>
    <w:rsid w:val="00CF74D4"/>
    <w:pPr>
      <w:spacing w:after="200" w:line="240" w:lineRule="auto"/>
    </w:pPr>
    <w:rPr>
      <w:i/>
      <w:iCs/>
      <w:color w:val="565A5C" w:themeColor="text2"/>
      <w:sz w:val="18"/>
      <w:szCs w:val="18"/>
    </w:rPr>
  </w:style>
  <w:style w:type="paragraph" w:styleId="CommentSubject">
    <w:name w:val="annotation subject"/>
    <w:basedOn w:val="CommentText"/>
    <w:next w:val="CommentText"/>
    <w:link w:val="CommentSubjectChar"/>
    <w:uiPriority w:val="99"/>
    <w:semiHidden/>
    <w:unhideWhenUsed/>
    <w:rsid w:val="001008D4"/>
    <w:rPr>
      <w:b/>
      <w:bCs/>
    </w:rPr>
  </w:style>
  <w:style w:type="character" w:customStyle="1" w:styleId="CommentSubjectChar">
    <w:name w:val="Comment Subject Char"/>
    <w:basedOn w:val="CommentTextChar1"/>
    <w:link w:val="CommentSubject"/>
    <w:uiPriority w:val="99"/>
    <w:semiHidden/>
    <w:rsid w:val="001008D4"/>
    <w:rPr>
      <w:b/>
      <w:bCs/>
      <w:color w:val="55595B" w:themeColor="text1"/>
      <w:kern w:val="28"/>
      <w:sz w:val="20"/>
      <w:szCs w:val="20"/>
    </w:rPr>
  </w:style>
  <w:style w:type="table" w:styleId="TableGrid">
    <w:name w:val="Table Grid"/>
    <w:basedOn w:val="TableNormal"/>
    <w:uiPriority w:val="39"/>
    <w:rsid w:val="00F2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brightspace.com"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D2L.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brightspace.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community.brightspace.com/sharedresources/effectivepractices/deciding_between_using_quizzes_surveys_or_self_assessmentsdocx" TargetMode="External"/><Relationship Id="rId19" Type="http://schemas.openxmlformats.org/officeDocument/2006/relationships/hyperlink" Target="https://kb.wisc.edu/luwmad/page.php?id=41417"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D2L.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grierson\AppData\Local\Temp\Temp1_Brightspace%20Word%20Doc%20Templates%20(1).zip\Brightspace_Template_1Column_C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805FA2FB4A4FE59CB0BEF43D1D1163"/>
        <w:category>
          <w:name w:val="General"/>
          <w:gallery w:val="placeholder"/>
        </w:category>
        <w:types>
          <w:type w:val="bbPlcHdr"/>
        </w:types>
        <w:behaviors>
          <w:behavior w:val="content"/>
        </w:behaviors>
        <w:guid w:val="{971C007B-73B0-4A22-9D2A-193A2F53D499}"/>
      </w:docPartPr>
      <w:docPartBody>
        <w:p w:rsidR="00152953" w:rsidRDefault="00A11254" w:rsidP="00A11254">
          <w:pPr>
            <w:pStyle w:val="EF805FA2FB4A4FE59CB0BEF43D1D1163"/>
          </w:pPr>
          <w:r w:rsidRPr="009A70F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254"/>
    <w:rsid w:val="00152953"/>
    <w:rsid w:val="00417A9C"/>
    <w:rsid w:val="00566403"/>
    <w:rsid w:val="006E317D"/>
    <w:rsid w:val="00A11254"/>
    <w:rsid w:val="00B70B66"/>
    <w:rsid w:val="00C14855"/>
    <w:rsid w:val="00DD3E60"/>
    <w:rsid w:val="00E07FDB"/>
    <w:rsid w:val="00E91970"/>
    <w:rsid w:val="00F40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254"/>
    <w:rPr>
      <w:color w:val="808080"/>
    </w:rPr>
  </w:style>
  <w:style w:type="paragraph" w:customStyle="1" w:styleId="EF805FA2FB4A4FE59CB0BEF43D1D1163">
    <w:name w:val="EF805FA2FB4A4FE59CB0BEF43D1D1163"/>
    <w:rsid w:val="00A11254"/>
  </w:style>
  <w:style w:type="paragraph" w:customStyle="1" w:styleId="4CC47875BBC1492ABB1FE354F2DBAA51">
    <w:name w:val="4CC47875BBC1492ABB1FE354F2DBAA51"/>
    <w:rsid w:val="00A11254"/>
  </w:style>
  <w:style w:type="paragraph" w:customStyle="1" w:styleId="ED66A90CF1704E6087BF4E21D539C867">
    <w:name w:val="ED66A90CF1704E6087BF4E21D539C867"/>
    <w:rsid w:val="00A112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D2L on lights">
      <a:dk1>
        <a:srgbClr val="55595B"/>
      </a:dk1>
      <a:lt1>
        <a:srgbClr val="FFFFFF"/>
      </a:lt1>
      <a:dk2>
        <a:srgbClr val="565A5C"/>
      </a:dk2>
      <a:lt2>
        <a:srgbClr val="E87511"/>
      </a:lt2>
      <a:accent1>
        <a:srgbClr val="00A3AE"/>
      </a:accent1>
      <a:accent2>
        <a:srgbClr val="C83000"/>
      </a:accent2>
      <a:accent3>
        <a:srgbClr val="76A23F"/>
      </a:accent3>
      <a:accent4>
        <a:srgbClr val="005AC9"/>
      </a:accent4>
      <a:accent5>
        <a:srgbClr val="55595B"/>
      </a:accent5>
      <a:accent6>
        <a:srgbClr val="E87511"/>
      </a:accent6>
      <a:hlink>
        <a:srgbClr val="565A5C"/>
      </a:hlink>
      <a:folHlink>
        <a:srgbClr val="D7D7D7"/>
      </a:folHlink>
    </a:clrScheme>
    <a:fontScheme name="Custom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Subject 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A4DB8-9E2E-4AA5-94D6-F590CF1B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Brightspace_Template_1Column_CAN</Template>
  <TotalTime>0</TotalTime>
  <Pages>10</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Guide to Quiz Creation</vt:lpstr>
    </vt:vector>
  </TitlesOfParts>
  <Company>Dere2Learn</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Quiz Creation</dc:title>
  <dc:subject>Subject</dc:subject>
  <dc:creator>Katherine Grierson</dc:creator>
  <cp:keywords/>
  <dc:description/>
  <cp:lastModifiedBy>Ella Skopinska</cp:lastModifiedBy>
  <cp:revision>2</cp:revision>
  <cp:lastPrinted>2014-03-28T20:07:00Z</cp:lastPrinted>
  <dcterms:created xsi:type="dcterms:W3CDTF">2018-12-13T11:11:00Z</dcterms:created>
  <dcterms:modified xsi:type="dcterms:W3CDTF">2018-12-13T11:11:00Z</dcterms:modified>
</cp:coreProperties>
</file>